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034" w:rsidRPr="00CD0E8F" w:rsidRDefault="00FC16F2">
      <w:pPr>
        <w:framePr w:hSpace="142" w:wrap="around" w:hAnchor="margin" w:xAlign="center" w:y="3970" w:anchorLock="1"/>
        <w:jc w:val="center"/>
        <w:rPr>
          <w:sz w:val="32"/>
          <w:lang w:val="pt-BR"/>
        </w:rPr>
      </w:pPr>
      <w:r w:rsidRPr="00CD0E8F">
        <w:rPr>
          <w:b/>
          <w:sz w:val="28"/>
          <w:lang w:val="pt-BR"/>
        </w:rPr>
        <w:t xml:space="preserve">Disciplina de </w:t>
      </w:r>
      <w:r w:rsidR="00AA2406">
        <w:rPr>
          <w:b/>
          <w:sz w:val="28"/>
          <w:lang w:val="pt-BR"/>
        </w:rPr>
        <w:t>Mestrado</w:t>
      </w:r>
    </w:p>
    <w:p w:rsidR="001E0034" w:rsidRPr="00CD0E8F" w:rsidRDefault="00646163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rPr>
          <w:u w:val="single"/>
          <w:lang w:val="pt-BR"/>
        </w:rPr>
        <w:t>Destinatários</w:t>
      </w:r>
      <w:r w:rsidR="00FC16F2" w:rsidRPr="00CD0E8F">
        <w:rPr>
          <w:u w:val="single"/>
          <w:lang w:val="pt-BR"/>
        </w:rPr>
        <w:t>:</w:t>
      </w:r>
    </w:p>
    <w:p w:rsidR="001E0034" w:rsidRPr="00FC16F2" w:rsidRDefault="001E0034" w:rsidP="00FC16F2">
      <w:pPr>
        <w:framePr w:w="2866" w:h="2160" w:hSpace="142" w:wrap="around" w:vAnchor="page" w:hAnchor="page" w:x="8372" w:y="2428" w:anchorLock="1"/>
        <w:rPr>
          <w:lang w:val="pt-BR"/>
        </w:rPr>
      </w:pPr>
      <w:r w:rsidRPr="00FC16F2">
        <w:rPr>
          <w:lang w:val="pt-BR"/>
        </w:rPr>
        <w:t xml:space="preserve">Prof. </w:t>
      </w:r>
      <w:r w:rsidR="00FC16F2" w:rsidRPr="00FC16F2">
        <w:rPr>
          <w:lang w:val="pt-BR"/>
        </w:rPr>
        <w:t xml:space="preserve">Dr. Vicente Lucena Jr. </w:t>
      </w:r>
    </w:p>
    <w:p w:rsidR="001E0034" w:rsidRPr="00FC16F2" w:rsidRDefault="00F74AFF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t xml:space="preserve">Grupo </w:t>
      </w:r>
      <w:r w:rsidR="00FC16F2" w:rsidRPr="00FC16F2">
        <w:rPr>
          <w:lang w:val="pt-BR"/>
        </w:rPr>
        <w:t>2</w:t>
      </w:r>
    </w:p>
    <w:p w:rsidR="001E0034" w:rsidRPr="00FC16F2" w:rsidRDefault="00F74AFF">
      <w:pPr>
        <w:framePr w:hSpace="142" w:wrap="around" w:hAnchor="margin" w:xAlign="center" w:y="6805" w:anchorLock="1"/>
        <w:jc w:val="center"/>
        <w:rPr>
          <w:lang w:val="pt-BR"/>
        </w:rPr>
      </w:pPr>
      <w:r w:rsidRPr="00F74AFF">
        <w:rPr>
          <w:b/>
          <w:sz w:val="28"/>
          <w:szCs w:val="28"/>
        </w:rPr>
        <w:t>Grupo 2</w:t>
      </w:r>
      <w:r w:rsidR="002D2993">
        <w:rPr>
          <w:b/>
          <w:sz w:val="28"/>
          <w:lang w:val="en-GB"/>
        </w:rPr>
        <w:fldChar w:fldCharType="begin"/>
      </w:r>
      <w:r w:rsidR="001E0034" w:rsidRPr="00FC16F2">
        <w:rPr>
          <w:b/>
          <w:sz w:val="28"/>
          <w:lang w:val="pt-BR"/>
        </w:rPr>
        <w:instrText xml:space="preserve"> KEYWORDS  \* MERGEFORMAT </w:instrText>
      </w:r>
      <w:r w:rsidR="002D2993">
        <w:rPr>
          <w:b/>
          <w:sz w:val="28"/>
          <w:lang w:val="en-GB"/>
        </w:rPr>
        <w:fldChar w:fldCharType="end"/>
      </w:r>
    </w:p>
    <w:p w:rsidR="001E0034" w:rsidRPr="00FC16F2" w:rsidRDefault="00E15215">
      <w:pPr>
        <w:framePr w:w="9087" w:h="1159" w:hRule="exact" w:hSpace="142" w:wrap="around" w:vAnchor="page" w:hAnchor="page" w:x="1434" w:y="6337" w:anchorLock="1"/>
        <w:jc w:val="center"/>
        <w:rPr>
          <w:sz w:val="32"/>
          <w:lang w:val="pt-BR"/>
        </w:rPr>
      </w:pPr>
      <w:r>
        <w:rPr>
          <w:sz w:val="32"/>
          <w:lang w:val="pt-BR"/>
        </w:rPr>
        <w:t>Tópicos em</w:t>
      </w:r>
      <w:r w:rsidR="00FC16F2" w:rsidRPr="00FC16F2">
        <w:rPr>
          <w:sz w:val="32"/>
          <w:lang w:val="pt-BR"/>
        </w:rPr>
        <w:t xml:space="preserve"> Engenharia de Software</w:t>
      </w:r>
      <w:r w:rsidR="002D2993">
        <w:rPr>
          <w:sz w:val="32"/>
          <w:lang w:val="en-GB"/>
        </w:rPr>
        <w:fldChar w:fldCharType="begin"/>
      </w:r>
      <w:r w:rsidR="001E0034" w:rsidRPr="00FC16F2">
        <w:rPr>
          <w:sz w:val="32"/>
          <w:lang w:val="pt-BR"/>
        </w:rPr>
        <w:instrText xml:space="preserve"> KEYWORDS  \* MERGEFORMAT </w:instrText>
      </w:r>
      <w:r w:rsidR="002D2993">
        <w:rPr>
          <w:sz w:val="32"/>
          <w:lang w:val="en-GB"/>
        </w:rPr>
        <w:fldChar w:fldCharType="end"/>
      </w: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pStyle w:val="Footer"/>
        <w:framePr w:w="9629" w:h="2545" w:hRule="exact" w:hSpace="142" w:vSpace="851" w:wrap="around" w:vAnchor="page" w:hAnchor="page" w:x="1231" w:y="12817"/>
        <w:tabs>
          <w:tab w:val="left" w:pos="851"/>
        </w:tabs>
        <w:spacing w:line="360" w:lineRule="auto"/>
        <w:rPr>
          <w:rFonts w:ascii="Times New Roman" w:hAnsi="Times New Roman"/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Default="00FC16F2">
      <w:pPr>
        <w:framePr w:hSpace="142" w:wrap="around" w:vAnchor="page" w:hAnchor="page" w:xAlign="center" w:y="10224" w:anchorLock="1"/>
        <w:jc w:val="center"/>
        <w:rPr>
          <w:b/>
          <w:sz w:val="48"/>
          <w:lang w:val="en-GB"/>
        </w:rPr>
      </w:pPr>
      <w:r>
        <w:rPr>
          <w:b/>
          <w:sz w:val="48"/>
          <w:lang w:val="en-GB"/>
        </w:rPr>
        <w:t xml:space="preserve">Plano de </w:t>
      </w:r>
      <w:proofErr w:type="spellStart"/>
      <w:r w:rsidR="00F74AFF">
        <w:rPr>
          <w:b/>
          <w:sz w:val="48"/>
          <w:lang w:val="en-GB"/>
        </w:rPr>
        <w:t>Projeto</w:t>
      </w:r>
      <w:proofErr w:type="spellEnd"/>
      <w:r w:rsidR="002D2993">
        <w:rPr>
          <w:b/>
          <w:sz w:val="48"/>
          <w:lang w:val="en-GB"/>
        </w:rPr>
        <w:fldChar w:fldCharType="begin"/>
      </w:r>
      <w:r w:rsidR="001E0034">
        <w:rPr>
          <w:b/>
          <w:sz w:val="48"/>
          <w:lang w:val="en-GB"/>
        </w:rPr>
        <w:instrText xml:space="preserve"> KEYWORDS  \* MERGEFORMAT </w:instrText>
      </w:r>
      <w:r w:rsidR="002D2993">
        <w:rPr>
          <w:b/>
          <w:sz w:val="48"/>
          <w:lang w:val="en-GB"/>
        </w:rPr>
        <w:fldChar w:fldCharType="end"/>
      </w:r>
    </w:p>
    <w:p w:rsidR="001E0034" w:rsidRDefault="001E0034">
      <w:pPr>
        <w:rPr>
          <w:lang w:val="en-GB"/>
        </w:rPr>
      </w:pPr>
    </w:p>
    <w:tbl>
      <w:tblPr>
        <w:tblpPr w:leftFromText="141" w:rightFromText="141" w:vertAnchor="text" w:horzAnchor="margin" w:tblpY="5665"/>
        <w:tblW w:w="94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7" w:firstRow="1" w:lastRow="0" w:firstColumn="1" w:lastColumn="0" w:noHBand="0" w:noVBand="0"/>
      </w:tblPr>
      <w:tblGrid>
        <w:gridCol w:w="1063"/>
        <w:gridCol w:w="1699"/>
        <w:gridCol w:w="989"/>
        <w:gridCol w:w="287"/>
        <w:gridCol w:w="850"/>
        <w:gridCol w:w="422"/>
        <w:gridCol w:w="429"/>
        <w:gridCol w:w="1277"/>
        <w:gridCol w:w="1276"/>
        <w:gridCol w:w="1205"/>
      </w:tblGrid>
      <w:tr w:rsidR="009B7DEC" w:rsidTr="00D94EE1">
        <w:trPr>
          <w:cantSplit/>
        </w:trPr>
        <w:tc>
          <w:tcPr>
            <w:tcW w:w="1063" w:type="dxa"/>
            <w:tcBorders>
              <w:top w:val="single" w:sz="12" w:space="0" w:color="auto"/>
              <w:left w:val="single" w:sz="12" w:space="0" w:color="auto"/>
              <w:bottom w:val="nil"/>
              <w:right w:val="single" w:sz="6" w:space="0" w:color="000000"/>
            </w:tcBorders>
          </w:tcPr>
          <w:p w:rsidR="009B7DEC" w:rsidRDefault="00FD4476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Tipo</w:t>
            </w:r>
            <w:proofErr w:type="spellEnd"/>
            <w:r w:rsidR="009B7DEC">
              <w:rPr>
                <w:sz w:val="20"/>
                <w:lang w:val="en-GB"/>
              </w:rPr>
              <w:t>:</w:t>
            </w:r>
          </w:p>
        </w:tc>
        <w:tc>
          <w:tcPr>
            <w:tcW w:w="2688" w:type="dxa"/>
            <w:gridSpan w:val="2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Classe de Modelo de Processo:</w:t>
            </w:r>
          </w:p>
        </w:tc>
        <w:tc>
          <w:tcPr>
            <w:tcW w:w="1559" w:type="dxa"/>
            <w:gridSpan w:val="3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Estudantes:</w:t>
            </w:r>
          </w:p>
        </w:tc>
        <w:tc>
          <w:tcPr>
            <w:tcW w:w="1706" w:type="dxa"/>
            <w:gridSpan w:val="2"/>
            <w:tcBorders>
              <w:top w:val="single" w:sz="12" w:space="0" w:color="auto"/>
              <w:bottom w:val="nil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Tutor:</w:t>
            </w:r>
          </w:p>
        </w:tc>
        <w:tc>
          <w:tcPr>
            <w:tcW w:w="1276" w:type="dxa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Início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20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Fim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</w:tr>
      <w:tr w:rsidR="009B7DEC" w:rsidTr="00D94EE1">
        <w:trPr>
          <w:cantSplit/>
          <w:trHeight w:val="697"/>
        </w:trPr>
        <w:tc>
          <w:tcPr>
            <w:tcW w:w="1063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000000"/>
            </w:tcBorders>
          </w:tcPr>
          <w:p w:rsidR="009B7DEC" w:rsidRDefault="00646163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Disciplina</w:t>
            </w:r>
            <w:proofErr w:type="spellEnd"/>
            <w:r>
              <w:rPr>
                <w:sz w:val="20"/>
                <w:lang w:val="en-GB"/>
              </w:rPr>
              <w:t xml:space="preserve"> de </w:t>
            </w:r>
            <w:proofErr w:type="spellStart"/>
            <w:r>
              <w:rPr>
                <w:sz w:val="20"/>
                <w:lang w:val="en-GB"/>
              </w:rPr>
              <w:t>M</w:t>
            </w:r>
            <w:r w:rsidR="0005101D">
              <w:rPr>
                <w:sz w:val="20"/>
                <w:lang w:val="en-GB"/>
              </w:rPr>
              <w:t>estrado</w:t>
            </w:r>
            <w:proofErr w:type="spellEnd"/>
          </w:p>
        </w:tc>
        <w:tc>
          <w:tcPr>
            <w:tcW w:w="2688" w:type="dxa"/>
            <w:gridSpan w:val="2"/>
            <w:tcBorders>
              <w:top w:val="nil"/>
              <w:left w:val="nil"/>
              <w:bottom w:val="single" w:sz="12" w:space="0" w:color="auto"/>
            </w:tcBorders>
          </w:tcPr>
          <w:p w:rsidR="009B7DEC" w:rsidRPr="007F6A0D" w:rsidRDefault="00A55E21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>
              <w:fldChar w:fldCharType="begin"/>
            </w:r>
            <w:r>
              <w:instrText xml:space="preserve"> DOCPROPERTY "Projektart"  \* MERGEFORMAT </w:instrText>
            </w:r>
            <w:r>
              <w:fldChar w:fldCharType="separate"/>
            </w:r>
            <w:r w:rsidR="009B7DEC" w:rsidRPr="007F6A0D">
              <w:rPr>
                <w:sz w:val="20"/>
                <w:lang w:val="pt-BR"/>
              </w:rPr>
              <w:t>Modelo para Desenvolvimento de Software</w:t>
            </w:r>
            <w:r>
              <w:rPr>
                <w:sz w:val="20"/>
                <w:lang w:val="pt-BR"/>
              </w:rPr>
              <w:fldChar w:fldCharType="end"/>
            </w:r>
            <w:r w:rsidR="002D2993">
              <w:rPr>
                <w:sz w:val="20"/>
                <w:lang w:val="en-GB"/>
              </w:rPr>
              <w:fldChar w:fldCharType="begin"/>
            </w:r>
            <w:r w:rsidR="009B7DEC" w:rsidRPr="007F6A0D">
              <w:rPr>
                <w:sz w:val="20"/>
                <w:lang w:val="pt-BR"/>
              </w:rPr>
              <w:instrText xml:space="preserve"> KEYWORDS  \* MERGEFORMAT </w:instrText>
            </w:r>
            <w:r w:rsidR="002D2993"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559" w:type="dxa"/>
            <w:gridSpan w:val="3"/>
            <w:tcBorders>
              <w:top w:val="nil"/>
              <w:left w:val="nil"/>
              <w:bottom w:val="single" w:sz="12" w:space="0" w:color="auto"/>
            </w:tcBorders>
          </w:tcPr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André Ricardo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Antônio Pereira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Jainne Fernandes</w:t>
            </w:r>
          </w:p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en-GB"/>
              </w:rPr>
              <w:t xml:space="preserve">Luciana </w:t>
            </w:r>
            <w:proofErr w:type="spellStart"/>
            <w:r w:rsidRPr="009B7DEC">
              <w:rPr>
                <w:sz w:val="20"/>
                <w:lang w:val="en-GB"/>
              </w:rPr>
              <w:t>Rolim</w:t>
            </w:r>
            <w:proofErr w:type="spellEnd"/>
            <w:r w:rsidRPr="009B7DEC">
              <w:rPr>
                <w:sz w:val="20"/>
                <w:lang w:val="en-GB"/>
              </w:rPr>
              <w:cr/>
            </w:r>
            <w:r w:rsidR="002D2993">
              <w:rPr>
                <w:sz w:val="20"/>
                <w:lang w:val="en-GB"/>
              </w:rPr>
              <w:fldChar w:fldCharType="begin"/>
            </w:r>
            <w:r w:rsidRPr="007F6A0D">
              <w:rPr>
                <w:sz w:val="20"/>
                <w:lang w:val="pt-BR"/>
              </w:rPr>
              <w:instrText xml:space="preserve"> KEYWORDS  \* MERGEFORMAT </w:instrText>
            </w:r>
            <w:r w:rsidR="002D2993"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706" w:type="dxa"/>
            <w:gridSpan w:val="2"/>
            <w:tcBorders>
              <w:top w:val="nil"/>
              <w:bottom w:val="single" w:sz="12" w:space="0" w:color="auto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Prof</w:t>
            </w:r>
            <w:r>
              <w:rPr>
                <w:sz w:val="20"/>
                <w:lang w:val="pt-BR"/>
              </w:rPr>
              <w:t xml:space="preserve">. </w:t>
            </w:r>
            <w:r w:rsidRPr="007F6A0D">
              <w:rPr>
                <w:sz w:val="20"/>
                <w:lang w:val="pt-BR"/>
              </w:rPr>
              <w:t xml:space="preserve"> Dr. Vicente Lucena Jr.</w:t>
            </w:r>
          </w:p>
        </w:tc>
        <w:tc>
          <w:tcPr>
            <w:tcW w:w="1276" w:type="dxa"/>
            <w:tcBorders>
              <w:top w:val="nil"/>
              <w:bottom w:val="single" w:sz="12" w:space="0" w:color="auto"/>
              <w:right w:val="single" w:sz="6" w:space="0" w:color="000000"/>
            </w:tcBorders>
          </w:tcPr>
          <w:p w:rsidR="009B7DEC" w:rsidRDefault="00A55E21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DOCPROPERTY "Beginn"  \* MERGEFORMAT </w:instrText>
            </w:r>
            <w:r>
              <w:fldChar w:fldCharType="separate"/>
            </w:r>
            <w:r w:rsidR="009B7DEC">
              <w:rPr>
                <w:sz w:val="20"/>
                <w:lang w:val="en-GB"/>
              </w:rPr>
              <w:t>25.11.2016</w:t>
            </w:r>
            <w:r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20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30.01.2017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single" w:sz="12" w:space="0" w:color="auto"/>
              <w:left w:val="single" w:sz="12" w:space="0" w:color="000000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Documento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Versão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701" w:type="dxa"/>
            <w:gridSpan w:val="3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Autor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277" w:type="dxa"/>
            <w:tcBorders>
              <w:top w:val="single" w:sz="12" w:space="0" w:color="auto"/>
              <w:left w:val="nil"/>
              <w:bottom w:val="nil"/>
            </w:tcBorders>
          </w:tcPr>
          <w:p w:rsidR="00BC3205" w:rsidRDefault="00BC3205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Dat</w:t>
            </w:r>
            <w:r w:rsidR="00FD4476">
              <w:rPr>
                <w:sz w:val="20"/>
                <w:lang w:val="en-GB"/>
              </w:rPr>
              <w:t>a</w:t>
            </w:r>
            <w:r>
              <w:rPr>
                <w:sz w:val="20"/>
                <w:lang w:val="en-GB"/>
              </w:rPr>
              <w:t>:</w:t>
            </w:r>
          </w:p>
        </w:tc>
        <w:tc>
          <w:tcPr>
            <w:tcW w:w="2481" w:type="dxa"/>
            <w:gridSpan w:val="2"/>
            <w:tcBorders>
              <w:top w:val="single" w:sz="12" w:space="0" w:color="auto"/>
              <w:bottom w:val="nil"/>
              <w:right w:val="single" w:sz="12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Estado</w:t>
            </w:r>
            <w:r w:rsidR="00BC3205">
              <w:rPr>
                <w:sz w:val="20"/>
                <w:lang w:val="en-GB"/>
              </w:rPr>
              <w:t>: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nil"/>
              <w:lef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Plano de </w:t>
            </w:r>
            <w:proofErr w:type="spellStart"/>
            <w:r>
              <w:rPr>
                <w:sz w:val="20"/>
                <w:lang w:val="en-GB"/>
              </w:rPr>
              <w:t>Projeto</w:t>
            </w:r>
            <w:proofErr w:type="spellEnd"/>
          </w:p>
        </w:tc>
        <w:tc>
          <w:tcPr>
            <w:tcW w:w="1276" w:type="dxa"/>
            <w:gridSpan w:val="2"/>
            <w:tcBorders>
              <w:top w:val="nil"/>
            </w:tcBorders>
          </w:tcPr>
          <w:p w:rsidR="00BC3205" w:rsidRDefault="00A55E21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DOCPROPERTY "Version"  \* MERGEFORMAT </w:instrText>
            </w:r>
            <w:r>
              <w:fldChar w:fldCharType="separate"/>
            </w:r>
            <w:r w:rsidR="00BC3205">
              <w:rPr>
                <w:sz w:val="20"/>
                <w:lang w:val="en-GB"/>
              </w:rPr>
              <w:t>1.0</w:t>
            </w:r>
            <w:r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701" w:type="dxa"/>
            <w:gridSpan w:val="3"/>
            <w:tcBorders>
              <w:top w:val="nil"/>
              <w:right w:val="single" w:sz="6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 / Luciana</w:t>
            </w:r>
          </w:p>
        </w:tc>
        <w:tc>
          <w:tcPr>
            <w:tcW w:w="1277" w:type="dxa"/>
            <w:tcBorders>
              <w:top w:val="nil"/>
              <w:left w:val="nil"/>
            </w:tcBorders>
          </w:tcPr>
          <w:p w:rsidR="00BC3205" w:rsidRDefault="00C267B1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28.11.2016</w:t>
            </w:r>
          </w:p>
        </w:tc>
        <w:tc>
          <w:tcPr>
            <w:tcW w:w="2481" w:type="dxa"/>
            <w:gridSpan w:val="2"/>
            <w:tcBorders>
              <w:top w:val="nil"/>
              <w:right w:val="single" w:sz="12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Rascunho</w:t>
            </w:r>
            <w:proofErr w:type="spellEnd"/>
          </w:p>
        </w:tc>
      </w:tr>
      <w:tr w:rsidR="00BC3205" w:rsidTr="00D94EE1">
        <w:tc>
          <w:tcPr>
            <w:tcW w:w="2762" w:type="dxa"/>
            <w:gridSpan w:val="2"/>
            <w:tcBorders>
              <w:left w:val="single" w:sz="12" w:space="0" w:color="000000"/>
              <w:bottom w:val="nil"/>
            </w:tcBorders>
          </w:tcPr>
          <w:p w:rsidR="00BC3205" w:rsidRDefault="00974F42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Nome do </w:t>
            </w:r>
            <w:proofErr w:type="spellStart"/>
            <w:r>
              <w:rPr>
                <w:sz w:val="20"/>
                <w:lang w:val="en-GB"/>
              </w:rPr>
              <w:t>Arquivo</w:t>
            </w:r>
            <w:proofErr w:type="spellEnd"/>
            <w:r w:rsidR="00BC3205">
              <w:rPr>
                <w:sz w:val="20"/>
                <w:lang w:val="en-GB"/>
              </w:rPr>
              <w:t>:</w:t>
            </w:r>
          </w:p>
        </w:tc>
        <w:tc>
          <w:tcPr>
            <w:tcW w:w="2126" w:type="dxa"/>
            <w:gridSpan w:val="3"/>
            <w:tcBorders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Pages:</w:t>
            </w:r>
          </w:p>
        </w:tc>
        <w:tc>
          <w:tcPr>
            <w:tcW w:w="2128" w:type="dxa"/>
            <w:gridSpan w:val="3"/>
            <w:tcBorders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Print Date:</w:t>
            </w:r>
          </w:p>
        </w:tc>
        <w:tc>
          <w:tcPr>
            <w:tcW w:w="2481" w:type="dxa"/>
            <w:gridSpan w:val="2"/>
            <w:tcBorders>
              <w:left w:val="nil"/>
              <w:bottom w:val="nil"/>
              <w:righ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Template: </w:t>
            </w:r>
          </w:p>
        </w:tc>
      </w:tr>
      <w:tr w:rsidR="00BC3205" w:rsidTr="00D94EE1">
        <w:tc>
          <w:tcPr>
            <w:tcW w:w="2762" w:type="dxa"/>
            <w:gridSpan w:val="2"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:rsidR="00BC3205" w:rsidRDefault="00A55E21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FILENAME  \* MERGEFORMAT </w:instrText>
            </w:r>
            <w:r>
              <w:fldChar w:fldCharType="separate"/>
            </w:r>
            <w:r w:rsidR="00DC0A9C">
              <w:rPr>
                <w:noProof/>
                <w:sz w:val="20"/>
              </w:rPr>
              <w:t>sy-project-plan</w:t>
            </w:r>
            <w:r w:rsidR="00BC3205">
              <w:rPr>
                <w:noProof/>
                <w:sz w:val="20"/>
              </w:rPr>
              <w:t>.doc</w:t>
            </w:r>
            <w:r>
              <w:rPr>
                <w:noProof/>
                <w:sz w:val="20"/>
              </w:rPr>
              <w:fldChar w:fldCharType="end"/>
            </w:r>
            <w:r w:rsidR="0025618D">
              <w:rPr>
                <w:sz w:val="20"/>
                <w:lang w:val="en-GB"/>
              </w:rPr>
              <w:t>x</w:t>
            </w:r>
          </w:p>
        </w:tc>
        <w:tc>
          <w:tcPr>
            <w:tcW w:w="2126" w:type="dxa"/>
            <w:gridSpan w:val="3"/>
            <w:tcBorders>
              <w:top w:val="nil"/>
              <w:bottom w:val="single" w:sz="12" w:space="0" w:color="000000"/>
            </w:tcBorders>
          </w:tcPr>
          <w:p w:rsidR="00BC3205" w:rsidRDefault="007944C4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 w:rsidRPr="008D01DC">
              <w:rPr>
                <w:sz w:val="20"/>
              </w:rPr>
              <w:t>6</w:t>
            </w:r>
          </w:p>
        </w:tc>
        <w:tc>
          <w:tcPr>
            <w:tcW w:w="2128" w:type="dxa"/>
            <w:gridSpan w:val="3"/>
            <w:tcBorders>
              <w:top w:val="nil"/>
              <w:bottom w:val="single" w:sz="12" w:space="0" w:color="000000"/>
              <w:right w:val="single" w:sz="6" w:space="0" w:color="000000"/>
            </w:tcBorders>
          </w:tcPr>
          <w:p w:rsidR="00BC3205" w:rsidRDefault="00E47A27" w:rsidP="00E47A27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05/12/2016 09</w:t>
            </w:r>
            <w:r w:rsidR="00FD4476">
              <w:rPr>
                <w:sz w:val="20"/>
                <w:lang w:val="en-GB"/>
              </w:rPr>
              <w:t>:</w:t>
            </w:r>
            <w:r>
              <w:rPr>
                <w:sz w:val="20"/>
                <w:lang w:val="en-GB"/>
              </w:rPr>
              <w:t>0</w:t>
            </w:r>
            <w:r w:rsidR="00FD4476">
              <w:rPr>
                <w:sz w:val="20"/>
                <w:lang w:val="en-GB"/>
              </w:rPr>
              <w:t>0</w:t>
            </w:r>
          </w:p>
        </w:tc>
        <w:tc>
          <w:tcPr>
            <w:tcW w:w="2481" w:type="dxa"/>
            <w:gridSpan w:val="2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:rsidR="00BC3205" w:rsidRDefault="00A55E21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TEMPLATE  \* MERGEFORMAT </w:instrText>
            </w:r>
            <w:r>
              <w:fldChar w:fldCharType="separate"/>
            </w:r>
            <w:r w:rsidR="00DC0A9C">
              <w:rPr>
                <w:noProof/>
                <w:sz w:val="20"/>
              </w:rPr>
              <w:t xml:space="preserve"> </w:t>
            </w:r>
            <w:r w:rsidR="00DC0A9C">
              <w:rPr>
                <w:noProof/>
                <w:sz w:val="20"/>
              </w:rPr>
              <w:t>sy-project-plan</w:t>
            </w:r>
            <w:r w:rsidR="00DC0A9C">
              <w:rPr>
                <w:noProof/>
                <w:sz w:val="20"/>
              </w:rPr>
              <w:t xml:space="preserve"> </w:t>
            </w:r>
            <w:bookmarkStart w:id="0" w:name="_GoBack"/>
            <w:bookmarkEnd w:id="0"/>
            <w:r w:rsidR="00BC3205">
              <w:rPr>
                <w:noProof/>
                <w:sz w:val="20"/>
              </w:rPr>
              <w:t>.dot</w:t>
            </w:r>
            <w:r>
              <w:rPr>
                <w:noProof/>
                <w:sz w:val="20"/>
              </w:rPr>
              <w:fldChar w:fldCharType="end"/>
            </w:r>
          </w:p>
        </w:tc>
      </w:tr>
    </w:tbl>
    <w:p w:rsidR="001E0034" w:rsidRPr="00D668F5" w:rsidRDefault="001E0034">
      <w:pPr>
        <w:rPr>
          <w:b/>
          <w:lang w:val="pt-BR"/>
        </w:rPr>
      </w:pPr>
      <w:r w:rsidRPr="00D668F5">
        <w:rPr>
          <w:lang w:val="pt-BR"/>
        </w:rPr>
        <w:br w:type="page"/>
      </w:r>
      <w:r w:rsidR="00C61AD3" w:rsidRPr="00D668F5">
        <w:rPr>
          <w:b/>
          <w:lang w:val="pt-BR"/>
        </w:rPr>
        <w:lastRenderedPageBreak/>
        <w:t>Gerenciamento de Versão d</w:t>
      </w:r>
      <w:r w:rsidR="00094530" w:rsidRPr="00D668F5">
        <w:rPr>
          <w:b/>
          <w:lang w:val="pt-BR"/>
        </w:rPr>
        <w:t>o</w:t>
      </w:r>
      <w:r w:rsidR="00C61AD3" w:rsidRPr="00D668F5">
        <w:rPr>
          <w:b/>
          <w:lang w:val="pt-BR"/>
        </w:rPr>
        <w:t xml:space="preserve"> Documento</w:t>
      </w:r>
    </w:p>
    <w:p w:rsidR="001E0034" w:rsidRPr="00D668F5" w:rsidRDefault="001E0034">
      <w:pPr>
        <w:rPr>
          <w:lang w:val="pt-BR"/>
        </w:rPr>
      </w:pPr>
    </w:p>
    <w:tbl>
      <w:tblPr>
        <w:tblW w:w="0" w:type="auto"/>
        <w:tblInd w:w="7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1" w:type="dxa"/>
          <w:right w:w="71" w:type="dxa"/>
        </w:tblCellMar>
        <w:tblLook w:val="00A7" w:firstRow="1" w:lastRow="0" w:firstColumn="1" w:lastColumn="0" w:noHBand="0" w:noVBand="0"/>
      </w:tblPr>
      <w:tblGrid>
        <w:gridCol w:w="915"/>
        <w:gridCol w:w="1212"/>
        <w:gridCol w:w="992"/>
        <w:gridCol w:w="972"/>
        <w:gridCol w:w="1296"/>
        <w:gridCol w:w="3685"/>
      </w:tblGrid>
      <w:tr w:rsidR="001E0034" w:rsidTr="0025618D">
        <w:tc>
          <w:tcPr>
            <w:tcW w:w="915" w:type="dxa"/>
            <w:tcBorders>
              <w:bottom w:val="nil"/>
            </w:tcBorders>
          </w:tcPr>
          <w:p w:rsidR="001E0034" w:rsidRDefault="001E0034" w:rsidP="001657FA">
            <w:pPr>
              <w:rPr>
                <w:lang w:val="en-GB"/>
              </w:rPr>
            </w:pPr>
            <w:r w:rsidRPr="00D668F5">
              <w:rPr>
                <w:lang w:val="pt-BR"/>
              </w:rPr>
              <w:br w:type="page"/>
            </w:r>
            <w:proofErr w:type="spellStart"/>
            <w:r>
              <w:rPr>
                <w:lang w:val="en-GB"/>
              </w:rPr>
              <w:t>Vers</w:t>
            </w:r>
            <w:r w:rsidR="0025618D">
              <w:rPr>
                <w:lang w:val="en-GB"/>
              </w:rPr>
              <w:t>ão</w:t>
            </w:r>
            <w:proofErr w:type="spellEnd"/>
          </w:p>
        </w:tc>
        <w:tc>
          <w:tcPr>
            <w:tcW w:w="1212" w:type="dxa"/>
            <w:tcBorders>
              <w:bottom w:val="nil"/>
            </w:tcBorders>
          </w:tcPr>
          <w:p w:rsidR="001E0034" w:rsidRDefault="001E0034" w:rsidP="0025618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Au</w:t>
            </w:r>
            <w:r w:rsidR="0025618D">
              <w:rPr>
                <w:lang w:val="en-GB"/>
              </w:rPr>
              <w:t>tor</w:t>
            </w:r>
            <w:proofErr w:type="spellEnd"/>
          </w:p>
        </w:tc>
        <w:tc>
          <w:tcPr>
            <w:tcW w:w="992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QA</w:t>
            </w:r>
          </w:p>
        </w:tc>
        <w:tc>
          <w:tcPr>
            <w:tcW w:w="972" w:type="dxa"/>
            <w:tcBorders>
              <w:bottom w:val="nil"/>
            </w:tcBorders>
          </w:tcPr>
          <w:p w:rsidR="001E0034" w:rsidRDefault="001E0034" w:rsidP="00D668F5">
            <w:pPr>
              <w:rPr>
                <w:lang w:val="en-GB"/>
              </w:rPr>
            </w:pPr>
            <w:r>
              <w:rPr>
                <w:lang w:val="en-GB"/>
              </w:rPr>
              <w:t>Da</w:t>
            </w:r>
            <w:r w:rsidR="00D668F5">
              <w:rPr>
                <w:lang w:val="en-GB"/>
              </w:rPr>
              <w:t>ta</w:t>
            </w:r>
          </w:p>
        </w:tc>
        <w:tc>
          <w:tcPr>
            <w:tcW w:w="1296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Status</w:t>
            </w:r>
          </w:p>
        </w:tc>
        <w:tc>
          <w:tcPr>
            <w:tcW w:w="3685" w:type="dxa"/>
            <w:tcBorders>
              <w:bottom w:val="nil"/>
            </w:tcBorders>
          </w:tcPr>
          <w:p w:rsidR="001E0034" w:rsidRDefault="00D668F5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Atualizações</w:t>
            </w:r>
            <w:proofErr w:type="spellEnd"/>
          </w:p>
        </w:tc>
      </w:tr>
      <w:tr w:rsidR="001E0034" w:rsidTr="0025618D">
        <w:tc>
          <w:tcPr>
            <w:tcW w:w="915" w:type="dxa"/>
            <w:tcBorders>
              <w:top w:val="single" w:sz="12" w:space="0" w:color="000000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0.1</w:t>
            </w:r>
          </w:p>
        </w:tc>
        <w:tc>
          <w:tcPr>
            <w:tcW w:w="1212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Antonio </w:t>
            </w:r>
          </w:p>
        </w:tc>
        <w:tc>
          <w:tcPr>
            <w:tcW w:w="992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André</w:t>
            </w:r>
          </w:p>
        </w:tc>
        <w:tc>
          <w:tcPr>
            <w:tcW w:w="972" w:type="dxa"/>
            <w:tcBorders>
              <w:top w:val="single" w:sz="12" w:space="0" w:color="000000"/>
              <w:bottom w:val="nil"/>
            </w:tcBorders>
          </w:tcPr>
          <w:p w:rsidR="001E0034" w:rsidRDefault="001D22A9" w:rsidP="00F26AB8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01/12/</w:t>
            </w:r>
            <w:r w:rsidR="00F26AB8">
              <w:rPr>
                <w:sz w:val="20"/>
                <w:lang w:val="en-GB"/>
              </w:rPr>
              <w:t>16</w:t>
            </w:r>
          </w:p>
        </w:tc>
        <w:tc>
          <w:tcPr>
            <w:tcW w:w="1296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Em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progresso</w:t>
            </w:r>
            <w:proofErr w:type="spellEnd"/>
          </w:p>
        </w:tc>
        <w:tc>
          <w:tcPr>
            <w:tcW w:w="3685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Criação</w:t>
            </w:r>
            <w:proofErr w:type="spellEnd"/>
          </w:p>
        </w:tc>
      </w:tr>
      <w:tr w:rsidR="001E0034" w:rsidTr="0025618D">
        <w:tc>
          <w:tcPr>
            <w:tcW w:w="915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1.0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Luciana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nil"/>
            </w:tcBorders>
          </w:tcPr>
          <w:p w:rsidR="001E0034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03/12/16</w:t>
            </w:r>
          </w:p>
        </w:tc>
        <w:tc>
          <w:tcPr>
            <w:tcW w:w="1296" w:type="dxa"/>
            <w:tcBorders>
              <w:top w:val="nil"/>
              <w:bottom w:val="nil"/>
            </w:tcBorders>
          </w:tcPr>
          <w:p w:rsidR="001E0034" w:rsidRDefault="00E458C5">
            <w:pPr>
              <w:spacing w:before="60" w:after="6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S</w:t>
            </w:r>
            <w:r w:rsidR="0025618D">
              <w:rPr>
                <w:sz w:val="20"/>
                <w:lang w:val="en-GB"/>
              </w:rPr>
              <w:t>ubmetido</w:t>
            </w:r>
            <w:proofErr w:type="spellEnd"/>
          </w:p>
        </w:tc>
        <w:tc>
          <w:tcPr>
            <w:tcW w:w="3685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</w:p>
        </w:tc>
      </w:tr>
      <w:tr w:rsidR="001D22A9" w:rsidTr="0025618D">
        <w:tc>
          <w:tcPr>
            <w:tcW w:w="915" w:type="dxa"/>
            <w:tcBorders>
              <w:top w:val="nil"/>
              <w:bottom w:val="single" w:sz="12" w:space="0" w:color="000000"/>
            </w:tcBorders>
          </w:tcPr>
          <w:p w:rsidR="001D22A9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1.1</w:t>
            </w:r>
          </w:p>
        </w:tc>
        <w:tc>
          <w:tcPr>
            <w:tcW w:w="121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</w:t>
            </w:r>
          </w:p>
        </w:tc>
        <w:tc>
          <w:tcPr>
            <w:tcW w:w="99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05/12/16</w:t>
            </w:r>
          </w:p>
        </w:tc>
        <w:tc>
          <w:tcPr>
            <w:tcW w:w="1296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3685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</w:tr>
    </w:tbl>
    <w:p w:rsidR="001E0034" w:rsidRDefault="001E0034">
      <w:pPr>
        <w:rPr>
          <w:lang w:val="en-GB"/>
        </w:rPr>
      </w:pPr>
      <w:bookmarkStart w:id="1" w:name="DokumentVersionsverwaltung"/>
      <w:bookmarkEnd w:id="1"/>
    </w:p>
    <w:p w:rsidR="001E0034" w:rsidRDefault="001E0034">
      <w:pPr>
        <w:rPr>
          <w:snapToGrid w:val="0"/>
          <w:color w:val="000000"/>
          <w:lang w:val="en-US" w:eastAsia="de-DE"/>
        </w:rPr>
      </w:pPr>
    </w:p>
    <w:p w:rsidR="001E0034" w:rsidRDefault="001E0034">
      <w:pPr>
        <w:rPr>
          <w:lang w:val="en-GB"/>
        </w:rPr>
      </w:pPr>
    </w:p>
    <w:p w:rsidR="001E0034" w:rsidRDefault="001E0034">
      <w:pPr>
        <w:pStyle w:val="Heading1"/>
        <w:rPr>
          <w:lang w:val="en-GB"/>
        </w:rPr>
      </w:pPr>
      <w:bookmarkStart w:id="2" w:name="_Toc468430334"/>
      <w:proofErr w:type="spellStart"/>
      <w:r>
        <w:rPr>
          <w:lang w:val="en-GB"/>
        </w:rPr>
        <w:t>Ta</w:t>
      </w:r>
      <w:r w:rsidR="006842E1">
        <w:rPr>
          <w:lang w:val="en-GB"/>
        </w:rPr>
        <w:t>bela</w:t>
      </w:r>
      <w:proofErr w:type="spellEnd"/>
      <w:r w:rsidR="006842E1">
        <w:rPr>
          <w:lang w:val="en-GB"/>
        </w:rPr>
        <w:t xml:space="preserve"> de </w:t>
      </w:r>
      <w:proofErr w:type="spellStart"/>
      <w:r w:rsidR="006842E1">
        <w:rPr>
          <w:lang w:val="en-GB"/>
        </w:rPr>
        <w:t>Conteúdos</w:t>
      </w:r>
      <w:bookmarkEnd w:id="2"/>
      <w:proofErr w:type="spellEnd"/>
    </w:p>
    <w:p w:rsidR="003620CE" w:rsidRDefault="002D2993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>
        <w:rPr>
          <w:b w:val="0"/>
          <w:caps w:val="0"/>
          <w:lang w:val="en-GB"/>
        </w:rPr>
        <w:fldChar w:fldCharType="begin"/>
      </w:r>
      <w:r w:rsidR="001E0034">
        <w:rPr>
          <w:b w:val="0"/>
          <w:caps w:val="0"/>
          <w:lang w:val="en-GB"/>
        </w:rPr>
        <w:instrText xml:space="preserve"> TOC \o "1-3" </w:instrText>
      </w:r>
      <w:r>
        <w:rPr>
          <w:b w:val="0"/>
          <w:caps w:val="0"/>
          <w:lang w:val="en-GB"/>
        </w:rPr>
        <w:fldChar w:fldCharType="separate"/>
      </w:r>
      <w:r w:rsidR="003620CE" w:rsidRPr="00E07124">
        <w:rPr>
          <w:noProof/>
          <w:lang w:val="en-GB"/>
        </w:rPr>
        <w:t>0</w:t>
      </w:r>
      <w:r w:rsidR="003620CE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="003620CE" w:rsidRPr="00E07124">
        <w:rPr>
          <w:noProof/>
          <w:lang w:val="en-GB"/>
        </w:rPr>
        <w:t>Tabela de Conteúdos</w:t>
      </w:r>
      <w:r w:rsidR="003620CE">
        <w:rPr>
          <w:noProof/>
        </w:rPr>
        <w:tab/>
      </w:r>
      <w:r>
        <w:rPr>
          <w:noProof/>
        </w:rPr>
        <w:fldChar w:fldCharType="begin"/>
      </w:r>
      <w:r w:rsidR="003620CE">
        <w:rPr>
          <w:noProof/>
        </w:rPr>
        <w:instrText xml:space="preserve"> PAGEREF _Toc468430334 \h </w:instrText>
      </w:r>
      <w:r>
        <w:rPr>
          <w:noProof/>
        </w:rPr>
      </w:r>
      <w:r>
        <w:rPr>
          <w:noProof/>
        </w:rPr>
        <w:fldChar w:fldCharType="separate"/>
      </w:r>
      <w:r w:rsidR="003620CE">
        <w:rPr>
          <w:noProof/>
        </w:rPr>
        <w:t>2</w:t>
      </w:r>
      <w:r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Organização do Projeto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_Toc468430335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Plano Estruturado de Projeto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_Toc468430336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Visão Geral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_Toc468430337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Desenvolvimento do Sistema (detalhado)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_Toc468430338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4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Pacotes de trabalho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_Toc468430339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4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Marcos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_Toc468430340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6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pt-BR"/>
        </w:rPr>
        <w:t>Cronograma</w:t>
      </w:r>
      <w:r w:rsidRPr="00E07124">
        <w:rPr>
          <w:noProof/>
          <w:lang w:val="en-GB"/>
        </w:rPr>
        <w:t xml:space="preserve"> (Planejado)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_Toc468430341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6</w:t>
      </w:r>
      <w:r w:rsidR="002D2993">
        <w:rPr>
          <w:noProof/>
        </w:rPr>
        <w:fldChar w:fldCharType="end"/>
      </w:r>
    </w:p>
    <w:p w:rsidR="001E0034" w:rsidRDefault="002D2993">
      <w:pPr>
        <w:rPr>
          <w:lang w:val="en-GB"/>
        </w:rPr>
      </w:pPr>
      <w:r>
        <w:rPr>
          <w:b/>
          <w:caps/>
          <w:sz w:val="20"/>
          <w:lang w:val="en-GB"/>
        </w:rPr>
        <w:fldChar w:fldCharType="end"/>
      </w:r>
    </w:p>
    <w:p w:rsidR="001E0034" w:rsidRDefault="001E0034">
      <w:pPr>
        <w:pStyle w:val="Heading1"/>
        <w:rPr>
          <w:lang w:val="en-GB"/>
        </w:rPr>
      </w:pPr>
      <w:r>
        <w:rPr>
          <w:lang w:val="en-GB"/>
        </w:rPr>
        <w:br w:type="page"/>
      </w:r>
      <w:r>
        <w:rPr>
          <w:lang w:val="en-GB"/>
        </w:rPr>
        <w:lastRenderedPageBreak/>
        <w:t xml:space="preserve"> </w:t>
      </w:r>
      <w:bookmarkStart w:id="3" w:name="_Toc468430335"/>
      <w:proofErr w:type="spellStart"/>
      <w:r w:rsidR="006842E1">
        <w:rPr>
          <w:lang w:val="en-GB"/>
        </w:rPr>
        <w:t>Organização</w:t>
      </w:r>
      <w:proofErr w:type="spellEnd"/>
      <w:r w:rsidR="006842E1">
        <w:rPr>
          <w:lang w:val="en-GB"/>
        </w:rPr>
        <w:t xml:space="preserve"> do </w:t>
      </w:r>
      <w:proofErr w:type="spellStart"/>
      <w:r w:rsidR="006842E1">
        <w:rPr>
          <w:lang w:val="en-GB"/>
        </w:rPr>
        <w:t>Projeto</w:t>
      </w:r>
      <w:bookmarkEnd w:id="3"/>
      <w:proofErr w:type="spellEnd"/>
    </w:p>
    <w:tbl>
      <w:tblPr>
        <w:tblW w:w="94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B7" w:firstRow="1" w:lastRow="0" w:firstColumn="1" w:lastColumn="0" w:noHBand="0" w:noVBand="0"/>
      </w:tblPr>
      <w:tblGrid>
        <w:gridCol w:w="2338"/>
        <w:gridCol w:w="3828"/>
        <w:gridCol w:w="3260"/>
      </w:tblGrid>
      <w:tr w:rsidR="001E0034" w:rsidTr="0025618D">
        <w:tc>
          <w:tcPr>
            <w:tcW w:w="2338" w:type="dxa"/>
          </w:tcPr>
          <w:p w:rsidR="001E0034" w:rsidRDefault="001E0034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N</w:t>
            </w:r>
            <w:r w:rsidR="0025618D">
              <w:rPr>
                <w:b/>
                <w:lang w:val="en-GB"/>
              </w:rPr>
              <w:t>o</w:t>
            </w:r>
            <w:r>
              <w:rPr>
                <w:b/>
                <w:lang w:val="en-GB"/>
              </w:rPr>
              <w:t>me</w:t>
            </w:r>
          </w:p>
        </w:tc>
        <w:tc>
          <w:tcPr>
            <w:tcW w:w="3828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Campo de </w:t>
            </w:r>
            <w:proofErr w:type="spellStart"/>
            <w:r>
              <w:rPr>
                <w:b/>
                <w:lang w:val="en-GB"/>
              </w:rPr>
              <w:t>Trabalho</w:t>
            </w:r>
            <w:proofErr w:type="spellEnd"/>
          </w:p>
        </w:tc>
        <w:tc>
          <w:tcPr>
            <w:tcW w:w="3260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Endereço</w:t>
            </w:r>
            <w:proofErr w:type="spellEnd"/>
            <w:r w:rsidR="001E0034">
              <w:rPr>
                <w:b/>
                <w:lang w:val="en-GB"/>
              </w:rPr>
              <w:t xml:space="preserve">, </w:t>
            </w:r>
            <w:proofErr w:type="spellStart"/>
            <w:r w:rsidR="001E0034">
              <w:rPr>
                <w:b/>
                <w:lang w:val="en-GB"/>
              </w:rPr>
              <w:t>Tele</w:t>
            </w:r>
            <w:r>
              <w:rPr>
                <w:b/>
                <w:lang w:val="en-GB"/>
              </w:rPr>
              <w:t>f</w:t>
            </w:r>
            <w:r w:rsidR="001E0034">
              <w:rPr>
                <w:b/>
                <w:lang w:val="en-GB"/>
              </w:rPr>
              <w:t>one</w:t>
            </w:r>
            <w:proofErr w:type="spellEnd"/>
            <w:r w:rsidR="001E0034">
              <w:rPr>
                <w:b/>
                <w:lang w:val="en-GB"/>
              </w:rPr>
              <w:t>, Email</w:t>
            </w:r>
          </w:p>
        </w:tc>
      </w:tr>
      <w:tr w:rsidR="001E0034" w:rsidRPr="00143A47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Prof. Dr. Vicente Lucena Jr.</w:t>
            </w:r>
          </w:p>
        </w:tc>
        <w:tc>
          <w:tcPr>
            <w:tcW w:w="3828" w:type="dxa"/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Tutor</w:t>
            </w:r>
          </w:p>
        </w:tc>
        <w:tc>
          <w:tcPr>
            <w:tcW w:w="3260" w:type="dxa"/>
          </w:tcPr>
          <w:p w:rsidR="001E0034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 xml:space="preserve">Av. Gen. </w:t>
            </w:r>
            <w:r>
              <w:rPr>
                <w:lang w:val="pt-BR"/>
              </w:rPr>
              <w:t>Rodrigo Otávio Jordão Ramos, 3000</w:t>
            </w:r>
          </w:p>
          <w:p w:rsid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(92) 3305-4680</w:t>
            </w:r>
          </w:p>
          <w:p w:rsidR="00143A47" w:rsidRPr="00143A47" w:rsidRDefault="004B1D1B">
            <w:pPr>
              <w:rPr>
                <w:lang w:val="pt-BR"/>
              </w:rPr>
            </w:pPr>
            <w:r>
              <w:rPr>
                <w:lang w:val="pt-BR"/>
              </w:rPr>
              <w:t>v</w:t>
            </w:r>
            <w:r w:rsidR="00143A47">
              <w:rPr>
                <w:lang w:val="pt-BR"/>
              </w:rPr>
              <w:t>icente@ufam.edu.br</w:t>
            </w:r>
          </w:p>
        </w:tc>
      </w:tr>
      <w:tr w:rsidR="001E0034" w:rsidRPr="001F35AD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Grupo 2</w:t>
            </w:r>
          </w:p>
        </w:tc>
        <w:tc>
          <w:tcPr>
            <w:tcW w:w="3828" w:type="dxa"/>
          </w:tcPr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</w:t>
            </w:r>
            <w:r>
              <w:rPr>
                <w:lang w:val="pt-BR"/>
              </w:rPr>
              <w:t>erê</w:t>
            </w:r>
            <w:r w:rsidRPr="00143A47">
              <w:rPr>
                <w:lang w:val="pt-BR"/>
              </w:rPr>
              <w:t>n</w:t>
            </w:r>
            <w:r>
              <w:rPr>
                <w:lang w:val="pt-BR"/>
              </w:rPr>
              <w:t>cia</w:t>
            </w:r>
            <w:r w:rsidRPr="00143A47">
              <w:rPr>
                <w:lang w:val="pt-BR"/>
              </w:rPr>
              <w:t xml:space="preserve"> de Projeto </w:t>
            </w:r>
            <w:r w:rsidR="001E0034" w:rsidRPr="00143A47">
              <w:rPr>
                <w:lang w:val="pt-BR"/>
              </w:rPr>
              <w:t>(PM)</w:t>
            </w:r>
          </w:p>
          <w:p w:rsidR="001E0034" w:rsidRP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Desenvolvimento de Sistema</w:t>
            </w:r>
            <w:r w:rsidR="001E0034" w:rsidRPr="00143A47">
              <w:rPr>
                <w:lang w:val="pt-BR"/>
              </w:rPr>
              <w:t xml:space="preserve"> (DEV)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Geren</w:t>
            </w:r>
            <w:r>
              <w:rPr>
                <w:lang w:val="pt-BR"/>
              </w:rPr>
              <w:t>cia de Configuração</w:t>
            </w:r>
            <w:r w:rsidR="001E0034" w:rsidRPr="00143A47">
              <w:rPr>
                <w:lang w:val="pt-BR"/>
              </w:rPr>
              <w:t>(CA)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Garantia de Qualidade</w:t>
            </w:r>
            <w:r w:rsidR="001E0034" w:rsidRPr="00143A47">
              <w:rPr>
                <w:lang w:val="pt-BR"/>
              </w:rPr>
              <w:t xml:space="preserve"> (QA)</w:t>
            </w:r>
          </w:p>
          <w:p w:rsidR="001E0034" w:rsidRPr="00143A47" w:rsidRDefault="001E0034">
            <w:pPr>
              <w:rPr>
                <w:lang w:val="pt-BR"/>
              </w:rPr>
            </w:pPr>
          </w:p>
        </w:tc>
        <w:tc>
          <w:tcPr>
            <w:tcW w:w="3260" w:type="dxa"/>
          </w:tcPr>
          <w:p w:rsidR="001E0034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 xml:space="preserve"> André Ricardo</w:t>
            </w:r>
            <w:r w:rsidR="00C73F94">
              <w:rPr>
                <w:lang w:val="pt-BR"/>
              </w:rPr>
              <w:t xml:space="preserve"> (QA)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98133-0064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andrericardo.pro@gmail.com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Antônio Pereira</w:t>
            </w:r>
            <w:r w:rsidR="00C73F94">
              <w:rPr>
                <w:lang w:val="pt-BR"/>
              </w:rPr>
              <w:t xml:space="preserve"> (CA)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98143-8238</w:t>
            </w:r>
          </w:p>
          <w:p w:rsidR="001F35AD" w:rsidRP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antonio.tech@yahoo.com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Jainne Fernandes</w:t>
            </w:r>
            <w:r w:rsidR="00C73F94">
              <w:rPr>
                <w:lang w:val="pt-BR"/>
              </w:rPr>
              <w:t xml:space="preserve"> (DEV)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98233-4137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jainnefernandes@hotmail.com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Luciana Rolim</w:t>
            </w:r>
            <w:r w:rsidR="00C73F94">
              <w:rPr>
                <w:lang w:val="pt-BR"/>
              </w:rPr>
              <w:t xml:space="preserve"> (PM)</w:t>
            </w:r>
          </w:p>
          <w:p w:rsidR="009C5920" w:rsidRDefault="009C5920" w:rsidP="007B3461">
            <w:pPr>
              <w:rPr>
                <w:lang w:val="pt-BR"/>
              </w:rPr>
            </w:pPr>
            <w:r>
              <w:rPr>
                <w:lang w:val="pt-BR"/>
              </w:rPr>
              <w:t>(92) 99446-1450</w:t>
            </w:r>
          </w:p>
          <w:p w:rsidR="001E0034" w:rsidRPr="001F35AD" w:rsidRDefault="009C5920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lucianarolim08@gmail.com</w:t>
            </w:r>
          </w:p>
        </w:tc>
      </w:tr>
    </w:tbl>
    <w:p w:rsidR="001E0034" w:rsidRDefault="00802940">
      <w:pPr>
        <w:pStyle w:val="Heading1"/>
        <w:rPr>
          <w:lang w:val="en-GB"/>
        </w:rPr>
      </w:pPr>
      <w:bookmarkStart w:id="4" w:name="_Toc468430336"/>
      <w:r>
        <w:rPr>
          <w:lang w:val="en-GB"/>
        </w:rPr>
        <w:t xml:space="preserve">Plano </w:t>
      </w:r>
      <w:proofErr w:type="spellStart"/>
      <w:r>
        <w:rPr>
          <w:lang w:val="en-GB"/>
        </w:rPr>
        <w:t>Estruturado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Projeto</w:t>
      </w:r>
      <w:bookmarkEnd w:id="4"/>
      <w:proofErr w:type="spellEnd"/>
    </w:p>
    <w:p w:rsidR="001E0034" w:rsidRDefault="00D20BC0">
      <w:pPr>
        <w:pStyle w:val="Heading2"/>
        <w:rPr>
          <w:lang w:val="en-GB"/>
        </w:rPr>
      </w:pPr>
      <w:bookmarkStart w:id="5" w:name="_Toc468430337"/>
      <w:proofErr w:type="spellStart"/>
      <w:r>
        <w:rPr>
          <w:lang w:val="en-GB"/>
        </w:rPr>
        <w:t>Visão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Geral</w:t>
      </w:r>
      <w:bookmarkEnd w:id="5"/>
      <w:proofErr w:type="spellEnd"/>
    </w:p>
    <w:p w:rsidR="001E0034" w:rsidRDefault="007B3461">
      <w:pPr>
        <w:rPr>
          <w:lang w:val="en-GB"/>
        </w:rPr>
      </w:pPr>
      <w:r w:rsidRPr="007B3461">
        <w:rPr>
          <w:noProof/>
          <w:lang w:val="pt-BR"/>
        </w:rPr>
        <w:drawing>
          <wp:inline distT="0" distB="0" distL="0" distR="0">
            <wp:extent cx="5762445" cy="4054415"/>
            <wp:effectExtent l="0" t="0" r="0" b="0"/>
            <wp:docPr id="5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E0034" w:rsidRDefault="001E0034"/>
    <w:p w:rsidR="001E0034" w:rsidRDefault="001E0034"/>
    <w:p w:rsidR="001E0034" w:rsidRDefault="00B64B23">
      <w:pPr>
        <w:pStyle w:val="Heading2"/>
        <w:rPr>
          <w:lang w:val="en-GB"/>
        </w:rPr>
      </w:pPr>
      <w:bookmarkStart w:id="6" w:name="_Toc513986368"/>
      <w:bookmarkStart w:id="7" w:name="_Toc513986632"/>
      <w:bookmarkStart w:id="8" w:name="_Toc468430338"/>
      <w:proofErr w:type="spellStart"/>
      <w:r>
        <w:rPr>
          <w:lang w:val="en-GB"/>
        </w:rPr>
        <w:t>Desenvolvimento</w:t>
      </w:r>
      <w:proofErr w:type="spellEnd"/>
      <w:r>
        <w:rPr>
          <w:lang w:val="en-GB"/>
        </w:rPr>
        <w:t xml:space="preserve"> do </w:t>
      </w:r>
      <w:proofErr w:type="spellStart"/>
      <w:r>
        <w:rPr>
          <w:lang w:val="en-GB"/>
        </w:rPr>
        <w:t>Sistema</w:t>
      </w:r>
      <w:proofErr w:type="spellEnd"/>
      <w:r>
        <w:rPr>
          <w:lang w:val="en-GB"/>
        </w:rPr>
        <w:t xml:space="preserve"> </w:t>
      </w:r>
      <w:r w:rsidR="001E0034">
        <w:rPr>
          <w:lang w:val="en-GB"/>
        </w:rPr>
        <w:t>(</w:t>
      </w:r>
      <w:proofErr w:type="spellStart"/>
      <w:r>
        <w:rPr>
          <w:lang w:val="en-GB"/>
        </w:rPr>
        <w:t>detalhado</w:t>
      </w:r>
      <w:proofErr w:type="spellEnd"/>
      <w:r w:rsidR="001E0034">
        <w:rPr>
          <w:lang w:val="en-GB"/>
        </w:rPr>
        <w:t>)</w:t>
      </w:r>
      <w:bookmarkEnd w:id="6"/>
      <w:bookmarkEnd w:id="7"/>
      <w:bookmarkEnd w:id="8"/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1140460</wp:posOffset>
            </wp:positionH>
            <wp:positionV relativeFrom="paragraph">
              <wp:posOffset>107315</wp:posOffset>
            </wp:positionV>
            <wp:extent cx="3338195" cy="1339215"/>
            <wp:effectExtent l="0" t="0" r="0" b="0"/>
            <wp:wrapNone/>
            <wp:docPr id="1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912387" w:rsidP="005B68A9">
      <w:pPr>
        <w:jc w:val="center"/>
        <w:rPr>
          <w:lang w:val="en-GB"/>
        </w:rPr>
      </w:pPr>
      <w:r w:rsidRPr="00912387"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726351</wp:posOffset>
            </wp:positionH>
            <wp:positionV relativeFrom="paragraph">
              <wp:posOffset>-2304</wp:posOffset>
            </wp:positionV>
            <wp:extent cx="4306186" cy="1435396"/>
            <wp:effectExtent l="0" t="0" r="0" b="0"/>
            <wp:wrapNone/>
            <wp:docPr id="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anchor>
        </w:drawing>
      </w:r>
    </w:p>
    <w:p w:rsidR="001E0034" w:rsidRDefault="001E0034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149978</wp:posOffset>
            </wp:positionH>
            <wp:positionV relativeFrom="paragraph">
              <wp:posOffset>154098</wp:posOffset>
            </wp:positionV>
            <wp:extent cx="5759184" cy="2041451"/>
            <wp:effectExtent l="0" t="0" r="0" b="0"/>
            <wp:wrapNone/>
            <wp:docPr id="8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92075</wp:posOffset>
            </wp:positionV>
            <wp:extent cx="5742940" cy="2190115"/>
            <wp:effectExtent l="38100" t="0" r="0" b="0"/>
            <wp:wrapNone/>
            <wp:docPr id="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1E0034" w:rsidRDefault="001E0034"/>
    <w:p w:rsidR="00DD6D8D" w:rsidRPr="00DD6D8D" w:rsidRDefault="00802940" w:rsidP="00DD6D8D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9" w:name="_Toc468430339"/>
      <w:proofErr w:type="spellStart"/>
      <w:r w:rsidR="003620CE">
        <w:rPr>
          <w:lang w:val="en-GB"/>
        </w:rPr>
        <w:t>Pacotes</w:t>
      </w:r>
      <w:proofErr w:type="spellEnd"/>
      <w:r w:rsidR="003620CE">
        <w:rPr>
          <w:lang w:val="en-GB"/>
        </w:rPr>
        <w:t xml:space="preserve"> de </w:t>
      </w:r>
      <w:proofErr w:type="spellStart"/>
      <w:r w:rsidR="003620CE">
        <w:rPr>
          <w:lang w:val="en-GB"/>
        </w:rPr>
        <w:t>trabalho</w:t>
      </w:r>
      <w:bookmarkEnd w:id="9"/>
      <w:proofErr w:type="spellEnd"/>
    </w:p>
    <w:p w:rsidR="00DD6D8D" w:rsidRPr="00DD6D8D" w:rsidRDefault="00DD6D8D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 w:rsidRPr="00DD6D8D">
        <w:rPr>
          <w:b/>
          <w:bCs/>
          <w:szCs w:val="24"/>
          <w:lang w:val="pt-BR"/>
        </w:rPr>
        <w:t xml:space="preserve">Gerenciamento de </w:t>
      </w:r>
      <w:r w:rsidR="00D46CC6">
        <w:rPr>
          <w:b/>
          <w:bCs/>
          <w:szCs w:val="24"/>
          <w:lang w:val="pt-BR"/>
        </w:rPr>
        <w:t>C</w:t>
      </w:r>
      <w:r w:rsidRPr="00DD6D8D">
        <w:rPr>
          <w:b/>
          <w:bCs/>
          <w:szCs w:val="24"/>
          <w:lang w:val="pt-BR"/>
        </w:rPr>
        <w:t>onfiguração</w:t>
      </w:r>
    </w:p>
    <w:p w:rsidR="00DD6D8D" w:rsidRDefault="00517E8C" w:rsidP="00D46CC6">
      <w:pPr>
        <w:pStyle w:val="ListParagraph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D</w:t>
      </w:r>
      <w:r w:rsidR="00DD6D8D" w:rsidRPr="00DD6D8D">
        <w:rPr>
          <w:szCs w:val="24"/>
          <w:lang w:val="pt-BR"/>
        </w:rPr>
        <w:t xml:space="preserve">esenvolvimento: Estudar a plataforma de hardware e software do </w:t>
      </w:r>
      <w:r w:rsidR="00D46CC6"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obotino. Definir uma estrutura de repositório para a documentação e o código do sistema. </w:t>
      </w:r>
    </w:p>
    <w:p w:rsidR="00DD6D8D" w:rsidRDefault="00517E8C" w:rsidP="00517E8C">
      <w:pPr>
        <w:pStyle w:val="ListParagraph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Gerenciamento de Versão: E</w:t>
      </w:r>
      <w:r w:rsidR="00DD6D8D" w:rsidRPr="00DD6D8D">
        <w:rPr>
          <w:szCs w:val="24"/>
          <w:lang w:val="pt-BR"/>
        </w:rPr>
        <w:t>specifica</w:t>
      </w:r>
      <w:r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 como ocorrerá o controle de versões do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 xml:space="preserve">software e </w:t>
      </w:r>
      <w:r>
        <w:rPr>
          <w:szCs w:val="24"/>
          <w:lang w:val="pt-BR"/>
        </w:rPr>
        <w:t>o gerenciamento de</w:t>
      </w:r>
      <w:r w:rsidR="00DD6D8D" w:rsidRPr="00DD6D8D">
        <w:rPr>
          <w:szCs w:val="24"/>
          <w:lang w:val="pt-BR"/>
        </w:rPr>
        <w:t xml:space="preserve"> mudanças de acordo com a ferramenta de apoio escolhida.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517E8C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Gerenciamento de P</w:t>
      </w:r>
      <w:r w:rsidR="00DD6D8D" w:rsidRPr="00DD6D8D">
        <w:rPr>
          <w:b/>
          <w:bCs/>
          <w:szCs w:val="24"/>
          <w:lang w:val="pt-BR"/>
        </w:rPr>
        <w:t>rojeto</w:t>
      </w:r>
    </w:p>
    <w:p w:rsidR="00DD6D8D" w:rsidRDefault="00517E8C" w:rsidP="009D44B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Plano de P</w:t>
      </w:r>
      <w:r w:rsidR="00DD6D8D" w:rsidRPr="00DD6D8D">
        <w:rPr>
          <w:szCs w:val="24"/>
          <w:lang w:val="pt-BR"/>
        </w:rPr>
        <w:t>rojeto : criar um plano de projeto baseado no livro Software Engineering do autor Ian Sommerville.</w:t>
      </w:r>
    </w:p>
    <w:p w:rsidR="00DD6D8D" w:rsidRDefault="009D44B9" w:rsidP="009D44B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Coordenação: R</w:t>
      </w:r>
      <w:r w:rsidR="00DD6D8D" w:rsidRPr="00DD6D8D">
        <w:rPr>
          <w:szCs w:val="24"/>
          <w:lang w:val="pt-BR"/>
        </w:rPr>
        <w:t>efinar o plano de projeto, coordenar as atividades e manter o projeto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em execução.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9932FA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Garantia de Q</w:t>
      </w:r>
      <w:r w:rsidR="00DD6D8D" w:rsidRPr="00DD6D8D">
        <w:rPr>
          <w:b/>
          <w:bCs/>
          <w:szCs w:val="24"/>
          <w:lang w:val="pt-BR"/>
        </w:rPr>
        <w:t>ualidade</w:t>
      </w:r>
    </w:p>
    <w:p w:rsidR="00DD6D8D" w:rsidRDefault="00CA637D" w:rsidP="00CA637D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Garantia de Qualidade: D</w:t>
      </w:r>
      <w:r w:rsidR="00DD6D8D" w:rsidRPr="00DD6D8D">
        <w:rPr>
          <w:szCs w:val="24"/>
          <w:lang w:val="pt-BR"/>
        </w:rPr>
        <w:t>efinir uma estratégia de garantia de qualidade</w:t>
      </w:r>
      <w:r w:rsidR="00DD6D8D">
        <w:rPr>
          <w:szCs w:val="24"/>
          <w:lang w:val="pt-BR"/>
        </w:rPr>
        <w:t xml:space="preserve"> </w:t>
      </w:r>
      <w:r>
        <w:rPr>
          <w:szCs w:val="24"/>
          <w:lang w:val="pt-BR"/>
        </w:rPr>
        <w:t>para aplicar a</w:t>
      </w:r>
      <w:r w:rsidR="00DD6D8D" w:rsidRPr="00DD6D8D">
        <w:rPr>
          <w:szCs w:val="24"/>
          <w:lang w:val="pt-BR"/>
        </w:rPr>
        <w:t>o projeto.</w:t>
      </w:r>
    </w:p>
    <w:p w:rsidR="00DD6D8D" w:rsidRDefault="005E4F5F" w:rsidP="005E4F5F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Verificação de D</w:t>
      </w:r>
      <w:r w:rsidR="00445A3E">
        <w:rPr>
          <w:szCs w:val="24"/>
          <w:lang w:val="pt-BR"/>
        </w:rPr>
        <w:t>ocumentos</w:t>
      </w:r>
      <w:r>
        <w:rPr>
          <w:szCs w:val="24"/>
          <w:lang w:val="pt-BR"/>
        </w:rPr>
        <w:t>: V</w:t>
      </w:r>
      <w:r w:rsidR="00DD6D8D" w:rsidRPr="00DD6D8D">
        <w:rPr>
          <w:szCs w:val="24"/>
          <w:lang w:val="pt-BR"/>
        </w:rPr>
        <w:t>erificar todos os documentos e códigos-fonte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produzidos durante o projeto.</w:t>
      </w:r>
    </w:p>
    <w:p w:rsidR="00DD6D8D" w:rsidRDefault="00516CDF" w:rsidP="00516CDF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de T</w:t>
      </w:r>
      <w:r w:rsidR="00DD6D8D" w:rsidRPr="00DD6D8D">
        <w:rPr>
          <w:szCs w:val="24"/>
          <w:lang w:val="pt-BR"/>
        </w:rPr>
        <w:t xml:space="preserve">estes: </w:t>
      </w:r>
      <w:r>
        <w:rPr>
          <w:szCs w:val="24"/>
          <w:lang w:val="pt-BR"/>
        </w:rPr>
        <w:t>C</w:t>
      </w:r>
      <w:r w:rsidR="00DD6D8D" w:rsidRPr="00DD6D8D">
        <w:rPr>
          <w:szCs w:val="24"/>
          <w:lang w:val="pt-BR"/>
        </w:rPr>
        <w:t>riar um</w:t>
      </w:r>
      <w:r>
        <w:rPr>
          <w:szCs w:val="24"/>
          <w:lang w:val="pt-BR"/>
        </w:rPr>
        <w:t>a</w:t>
      </w:r>
      <w:r w:rsidR="00DD6D8D" w:rsidRPr="00DD6D8D">
        <w:rPr>
          <w:szCs w:val="24"/>
          <w:lang w:val="pt-BR"/>
        </w:rPr>
        <w:t xml:space="preserve"> estratégia de validação </w:t>
      </w:r>
      <w:r>
        <w:rPr>
          <w:szCs w:val="24"/>
          <w:lang w:val="pt-BR"/>
        </w:rPr>
        <w:t xml:space="preserve">e verificação </w:t>
      </w:r>
      <w:r w:rsidR="00DD6D8D" w:rsidRPr="00DD6D8D">
        <w:rPr>
          <w:szCs w:val="24"/>
          <w:lang w:val="pt-BR"/>
        </w:rPr>
        <w:t>da implementação dos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 xml:space="preserve">requisitos e </w:t>
      </w:r>
      <w:r>
        <w:rPr>
          <w:szCs w:val="24"/>
          <w:lang w:val="pt-BR"/>
        </w:rPr>
        <w:t>identificação</w:t>
      </w:r>
      <w:r w:rsidR="00DD6D8D" w:rsidRPr="00DD6D8D">
        <w:rPr>
          <w:szCs w:val="24"/>
          <w:lang w:val="pt-BR"/>
        </w:rPr>
        <w:t xml:space="preserve"> de possíveis problemas</w:t>
      </w:r>
      <w:r w:rsidR="00891809">
        <w:rPr>
          <w:szCs w:val="24"/>
          <w:lang w:val="pt-BR"/>
        </w:rPr>
        <w:t>,</w:t>
      </w:r>
      <w:r>
        <w:rPr>
          <w:szCs w:val="24"/>
          <w:lang w:val="pt-BR"/>
        </w:rPr>
        <w:t xml:space="preserve"> assim como as soluções adotadas</w:t>
      </w:r>
      <w:r w:rsidR="00DD6D8D" w:rsidRPr="00DD6D8D">
        <w:rPr>
          <w:szCs w:val="24"/>
          <w:lang w:val="pt-BR"/>
        </w:rPr>
        <w:t>.</w:t>
      </w:r>
    </w:p>
    <w:p w:rsidR="00DD6D8D" w:rsidRDefault="00891809" w:rsidP="0089180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Mapeamento de C</w:t>
      </w:r>
      <w:r w:rsidR="00DD6D8D" w:rsidRPr="00DD6D8D">
        <w:rPr>
          <w:szCs w:val="24"/>
          <w:lang w:val="pt-BR"/>
        </w:rPr>
        <w:t xml:space="preserve">enários: </w:t>
      </w:r>
      <w:r>
        <w:rPr>
          <w:szCs w:val="24"/>
          <w:lang w:val="pt-BR"/>
        </w:rPr>
        <w:t>D</w:t>
      </w:r>
      <w:r w:rsidR="00DD6D8D" w:rsidRPr="00DD6D8D">
        <w:rPr>
          <w:szCs w:val="24"/>
          <w:lang w:val="pt-BR"/>
        </w:rPr>
        <w:t xml:space="preserve">esenvolver cenários de testes que </w:t>
      </w:r>
      <w:r>
        <w:rPr>
          <w:szCs w:val="24"/>
          <w:lang w:val="pt-BR"/>
        </w:rPr>
        <w:t>correspondam</w:t>
      </w:r>
      <w:r w:rsidR="00DD6D8D" w:rsidRPr="00DD6D8D">
        <w:rPr>
          <w:szCs w:val="24"/>
          <w:lang w:val="pt-BR"/>
        </w:rPr>
        <w:t xml:space="preserve"> a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especificação.</w:t>
      </w:r>
    </w:p>
    <w:p w:rsidR="00DD6D8D" w:rsidRPr="00DD6D8D" w:rsidRDefault="00DD6D8D" w:rsidP="0089180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Testes: </w:t>
      </w:r>
      <w:r w:rsidR="00891809">
        <w:rPr>
          <w:szCs w:val="24"/>
          <w:lang w:val="pt-BR"/>
        </w:rPr>
        <w:t>Execução de testes n</w:t>
      </w:r>
      <w:r w:rsidRPr="00DD6D8D">
        <w:rPr>
          <w:szCs w:val="24"/>
          <w:lang w:val="pt-BR"/>
        </w:rPr>
        <w:t xml:space="preserve">os módulos e </w:t>
      </w:r>
      <w:r w:rsidR="00891809">
        <w:rPr>
          <w:szCs w:val="24"/>
          <w:lang w:val="pt-BR"/>
        </w:rPr>
        <w:t>n</w:t>
      </w:r>
      <w:r w:rsidRPr="00DD6D8D">
        <w:rPr>
          <w:szCs w:val="24"/>
          <w:lang w:val="pt-BR"/>
        </w:rPr>
        <w:t>o sistema como um todo utilizando os cenários de teste</w:t>
      </w:r>
      <w:r>
        <w:rPr>
          <w:szCs w:val="24"/>
          <w:lang w:val="pt-BR"/>
        </w:rPr>
        <w:t xml:space="preserve"> </w:t>
      </w:r>
      <w:r w:rsidR="00891809">
        <w:rPr>
          <w:szCs w:val="24"/>
          <w:lang w:val="pt-BR"/>
        </w:rPr>
        <w:t xml:space="preserve">definidos </w:t>
      </w:r>
      <w:r w:rsidRPr="00DD6D8D">
        <w:rPr>
          <w:szCs w:val="24"/>
          <w:lang w:val="pt-BR"/>
        </w:rPr>
        <w:t>e inserindo mudanças, caso necessário.</w:t>
      </w:r>
    </w:p>
    <w:p w:rsidR="00DD6D8D" w:rsidRPr="00DD6D8D" w:rsidRDefault="00DD6D8D" w:rsidP="00DD6D8D">
      <w:pPr>
        <w:autoSpaceDE w:val="0"/>
        <w:autoSpaceDN w:val="0"/>
        <w:adjustRightInd w:val="0"/>
        <w:rPr>
          <w:szCs w:val="24"/>
          <w:lang w:val="pt-BR"/>
        </w:rPr>
      </w:pPr>
    </w:p>
    <w:p w:rsidR="00DD6D8D" w:rsidRDefault="0053396A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Desenvolvimento do S</w:t>
      </w:r>
      <w:r w:rsidR="00DD6D8D" w:rsidRPr="00DD6D8D">
        <w:rPr>
          <w:b/>
          <w:bCs/>
          <w:szCs w:val="24"/>
          <w:lang w:val="pt-BR"/>
        </w:rPr>
        <w:t>istema</w:t>
      </w:r>
    </w:p>
    <w:p w:rsidR="00DD6D8D" w:rsidRDefault="00541CFA" w:rsidP="00541CFA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Entendimento do P</w:t>
      </w:r>
      <w:r w:rsidR="00DD6D8D" w:rsidRPr="00DD6D8D">
        <w:rPr>
          <w:szCs w:val="24"/>
          <w:lang w:val="pt-BR"/>
        </w:rPr>
        <w:t>r</w:t>
      </w:r>
      <w:r>
        <w:rPr>
          <w:szCs w:val="24"/>
          <w:lang w:val="pt-BR"/>
        </w:rPr>
        <w:t>oblema e concepção da solução: D</w:t>
      </w:r>
      <w:r w:rsidR="00DD6D8D" w:rsidRPr="00DD6D8D">
        <w:rPr>
          <w:szCs w:val="24"/>
          <w:lang w:val="pt-BR"/>
        </w:rPr>
        <w:t>etalhamento do problema e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escolha apropriada de mecanismos para a implementação da solução.</w:t>
      </w:r>
    </w:p>
    <w:p w:rsidR="00DD6D8D" w:rsidRDefault="00541CFA" w:rsidP="00541CFA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Engenharia de R</w:t>
      </w:r>
      <w:r w:rsidR="00DD6D8D" w:rsidRPr="00DD6D8D">
        <w:rPr>
          <w:szCs w:val="24"/>
          <w:lang w:val="pt-BR"/>
        </w:rPr>
        <w:t>equisitos</w:t>
      </w:r>
    </w:p>
    <w:p w:rsidR="00DD6D8D" w:rsidRDefault="00541CFA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Análise dos Requisitos: R</w:t>
      </w:r>
      <w:r w:rsidR="00DD6D8D" w:rsidRPr="00DD6D8D">
        <w:rPr>
          <w:szCs w:val="24"/>
          <w:lang w:val="pt-BR"/>
        </w:rPr>
        <w:t>ealizar o levantamento de requisitos.</w:t>
      </w:r>
    </w:p>
    <w:p w:rsidR="00DD6D8D" w:rsidRDefault="00541CFA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de Requisitos: D</w:t>
      </w:r>
      <w:r w:rsidR="00DD6D8D" w:rsidRPr="00DD6D8D">
        <w:rPr>
          <w:szCs w:val="24"/>
          <w:lang w:val="pt-BR"/>
        </w:rPr>
        <w:t>efinir os requisitos mínimos necessários para a implementação.</w:t>
      </w:r>
    </w:p>
    <w:p w:rsidR="00DD6D8D" w:rsidRDefault="00541CFA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Análise do S</w:t>
      </w:r>
      <w:r w:rsidR="00DD6D8D" w:rsidRPr="00DD6D8D">
        <w:rPr>
          <w:szCs w:val="24"/>
          <w:lang w:val="pt-BR"/>
        </w:rPr>
        <w:t>istema</w:t>
      </w:r>
    </w:p>
    <w:p w:rsidR="00DD6D8D" w:rsidRDefault="00541CFA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</w:t>
      </w:r>
      <w:r>
        <w:rPr>
          <w:szCs w:val="24"/>
          <w:lang w:val="pt-BR"/>
        </w:rPr>
        <w:t>ema: R</w:t>
      </w:r>
      <w:r w:rsidR="00DD6D8D" w:rsidRPr="00DD6D8D">
        <w:rPr>
          <w:szCs w:val="24"/>
          <w:lang w:val="pt-BR"/>
        </w:rPr>
        <w:t>efinar os requisitos de especificação para torná-los não abíguos, completos, consistentes e realizáveis. Realizar a divisão funcional do sistema.</w:t>
      </w:r>
    </w:p>
    <w:p w:rsidR="00DD6D8D" w:rsidRDefault="00541CFA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Projeto do S</w:t>
      </w:r>
      <w:r w:rsidR="00ED6BA0">
        <w:rPr>
          <w:szCs w:val="24"/>
          <w:lang w:val="pt-BR"/>
        </w:rPr>
        <w:t>istema</w:t>
      </w:r>
    </w:p>
    <w:p w:rsidR="00DD6D8D" w:rsidRDefault="00DD6D8D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Arquitetura do </w:t>
      </w:r>
      <w:r w:rsidR="00541CFA">
        <w:rPr>
          <w:szCs w:val="24"/>
          <w:lang w:val="pt-BR"/>
        </w:rPr>
        <w:t>Sistema: D</w:t>
      </w:r>
      <w:r w:rsidRPr="00DD6D8D">
        <w:rPr>
          <w:szCs w:val="24"/>
          <w:lang w:val="pt-BR"/>
        </w:rPr>
        <w:t>efine a estrutura do sistema em módulos, interfaces e a relação existente entre eles.</w:t>
      </w:r>
      <w:r>
        <w:rPr>
          <w:szCs w:val="24"/>
          <w:lang w:val="pt-BR"/>
        </w:rPr>
        <w:t xml:space="preserve"> </w:t>
      </w:r>
    </w:p>
    <w:p w:rsidR="00DD6D8D" w:rsidRDefault="00AF3552" w:rsidP="00A31251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da I</w:t>
      </w:r>
      <w:r w:rsidR="00A31251">
        <w:rPr>
          <w:szCs w:val="24"/>
          <w:lang w:val="pt-BR"/>
        </w:rPr>
        <w:t>ntegração: D</w:t>
      </w:r>
      <w:r w:rsidR="00DD6D8D" w:rsidRPr="00DD6D8D">
        <w:rPr>
          <w:szCs w:val="24"/>
          <w:lang w:val="pt-BR"/>
        </w:rPr>
        <w:t>efine as etapas em que será realizada a integração dos módulos durante a construção do sistema.</w:t>
      </w:r>
    </w:p>
    <w:p w:rsidR="00DD6D8D" w:rsidRDefault="00DD6D8D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 w:rsidRPr="00DD6D8D">
        <w:rPr>
          <w:szCs w:val="24"/>
          <w:lang w:val="pt-BR"/>
        </w:rPr>
        <w:t>Implementação</w:t>
      </w:r>
    </w:p>
    <w:p w:rsidR="00DD6D8D" w:rsidRDefault="00DD6D8D" w:rsidP="00A31251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Codificação </w:t>
      </w:r>
      <w:r w:rsidR="00A31251">
        <w:rPr>
          <w:szCs w:val="24"/>
          <w:lang w:val="pt-BR"/>
        </w:rPr>
        <w:t>dos M</w:t>
      </w:r>
      <w:r w:rsidR="00DC7425">
        <w:rPr>
          <w:szCs w:val="24"/>
          <w:lang w:val="pt-BR"/>
        </w:rPr>
        <w:t xml:space="preserve">ódulos: </w:t>
      </w:r>
      <w:r w:rsidR="00A31251">
        <w:rPr>
          <w:szCs w:val="24"/>
          <w:lang w:val="pt-BR"/>
        </w:rPr>
        <w:t>I</w:t>
      </w:r>
      <w:r w:rsidR="00DC7425">
        <w:rPr>
          <w:szCs w:val="24"/>
          <w:lang w:val="pt-BR"/>
        </w:rPr>
        <w:t>mplementar o códig</w:t>
      </w:r>
      <w:r w:rsidRPr="00DD6D8D">
        <w:rPr>
          <w:szCs w:val="24"/>
          <w:lang w:val="pt-BR"/>
        </w:rPr>
        <w:t>o-fonte dos módulos na linguagem</w:t>
      </w:r>
      <w:r w:rsidR="00A31251">
        <w:rPr>
          <w:szCs w:val="24"/>
          <w:lang w:val="pt-BR"/>
        </w:rPr>
        <w:t xml:space="preserve"> de programação</w:t>
      </w:r>
      <w:r w:rsidRPr="00DD6D8D">
        <w:rPr>
          <w:szCs w:val="24"/>
          <w:lang w:val="pt-BR"/>
        </w:rPr>
        <w:t xml:space="preserve"> definida.</w:t>
      </w:r>
    </w:p>
    <w:p w:rsidR="00DD6D8D" w:rsidRDefault="00C45427" w:rsidP="00C45427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Testes dos Módulos: E</w:t>
      </w:r>
      <w:r w:rsidR="00DD6D8D" w:rsidRPr="00DD6D8D">
        <w:rPr>
          <w:szCs w:val="24"/>
          <w:lang w:val="pt-BR"/>
        </w:rPr>
        <w:t>xecutar testes nos módulos de acordo com a especificação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do sistema e assegurando a qualidade.</w:t>
      </w:r>
    </w:p>
    <w:p w:rsidR="00DD6D8D" w:rsidRDefault="009D1B5A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Integração e T</w:t>
      </w:r>
      <w:r w:rsidR="00DD6D8D" w:rsidRPr="00DD6D8D">
        <w:rPr>
          <w:szCs w:val="24"/>
          <w:lang w:val="pt-BR"/>
        </w:rPr>
        <w:t xml:space="preserve">estes do </w:t>
      </w:r>
      <w:r>
        <w:rPr>
          <w:szCs w:val="24"/>
          <w:lang w:val="pt-BR"/>
        </w:rPr>
        <w:t>S</w:t>
      </w:r>
      <w:r w:rsidR="00DD6D8D" w:rsidRPr="00DD6D8D">
        <w:rPr>
          <w:szCs w:val="24"/>
          <w:lang w:val="pt-BR"/>
        </w:rPr>
        <w:t>istema</w:t>
      </w:r>
    </w:p>
    <w:p w:rsidR="00DD6D8D" w:rsidRDefault="009D1B5A" w:rsidP="009D1B5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lastRenderedPageBreak/>
        <w:t>Integração dos Módulos: R</w:t>
      </w:r>
      <w:r w:rsidR="00DD6D8D" w:rsidRPr="00DD6D8D">
        <w:rPr>
          <w:szCs w:val="24"/>
          <w:lang w:val="pt-BR"/>
        </w:rPr>
        <w:t xml:space="preserve">ealizar a integração gradual dos módulos </w:t>
      </w:r>
      <w:r>
        <w:rPr>
          <w:szCs w:val="24"/>
          <w:lang w:val="pt-BR"/>
        </w:rPr>
        <w:t xml:space="preserve">que compõem </w:t>
      </w:r>
      <w:r w:rsidR="00DD6D8D" w:rsidRPr="00DD6D8D">
        <w:rPr>
          <w:szCs w:val="24"/>
          <w:lang w:val="pt-BR"/>
        </w:rPr>
        <w:t>o sistema.</w:t>
      </w:r>
    </w:p>
    <w:p w:rsidR="00DD6D8D" w:rsidRPr="00DD6D8D" w:rsidRDefault="00383DAD" w:rsidP="00DD6D8D">
      <w:pPr>
        <w:pStyle w:val="ListParagraph"/>
        <w:numPr>
          <w:ilvl w:val="2"/>
          <w:numId w:val="36"/>
        </w:numPr>
        <w:autoSpaceDE w:val="0"/>
        <w:autoSpaceDN w:val="0"/>
        <w:adjustRightInd w:val="0"/>
        <w:rPr>
          <w:i/>
          <w:szCs w:val="24"/>
          <w:lang w:val="pt-BR"/>
        </w:rPr>
      </w:pPr>
      <w:r>
        <w:rPr>
          <w:szCs w:val="24"/>
          <w:lang w:val="pt-BR"/>
        </w:rPr>
        <w:t>Testes do Sistema: R</w:t>
      </w:r>
      <w:r w:rsidR="00DD6D8D" w:rsidRPr="00DD6D8D">
        <w:rPr>
          <w:szCs w:val="24"/>
          <w:lang w:val="pt-BR"/>
        </w:rPr>
        <w:t>ealizar testes de integração no sistema.</w:t>
      </w:r>
    </w:p>
    <w:p w:rsidR="001E0034" w:rsidRDefault="001E0034">
      <w:pPr>
        <w:pStyle w:val="Heading1"/>
        <w:rPr>
          <w:lang w:val="en-GB"/>
        </w:rPr>
      </w:pPr>
      <w:bookmarkStart w:id="10" w:name="_Toc468430340"/>
      <w:r>
        <w:rPr>
          <w:lang w:val="en-GB"/>
        </w:rPr>
        <w:t>M</w:t>
      </w:r>
      <w:r w:rsidR="003620CE">
        <w:rPr>
          <w:lang w:val="en-GB"/>
        </w:rPr>
        <w:t>arcos</w:t>
      </w:r>
      <w:bookmarkEnd w:id="10"/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Plano de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>rojeto [30.11.16]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Ambientação (familiarização) com a plataforma </w:t>
      </w:r>
      <w:r w:rsidR="002E27C3">
        <w:rPr>
          <w:szCs w:val="24"/>
          <w:lang w:val="pt-BR"/>
        </w:rPr>
        <w:t>R</w:t>
      </w:r>
      <w:r w:rsidRPr="00DD6D8D">
        <w:rPr>
          <w:szCs w:val="24"/>
          <w:lang w:val="pt-BR"/>
        </w:rPr>
        <w:t>obotino [09.12.16]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de R</w:t>
      </w:r>
      <w:r w:rsidR="00DD6D8D" w:rsidRPr="00DD6D8D">
        <w:rPr>
          <w:szCs w:val="24"/>
          <w:lang w:val="pt-BR"/>
        </w:rPr>
        <w:t>equisitos [16.12.16]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istema [23.12.16]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Documentos de </w:t>
      </w:r>
      <w:r w:rsidR="002E27C3">
        <w:rPr>
          <w:szCs w:val="24"/>
          <w:lang w:val="pt-BR"/>
        </w:rPr>
        <w:t>Projeto</w:t>
      </w:r>
      <w:r w:rsidRPr="00DD6D8D">
        <w:rPr>
          <w:szCs w:val="24"/>
          <w:lang w:val="pt-BR"/>
        </w:rPr>
        <w:t xml:space="preserve"> (UML) [02.01.17]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>Codificação [09.01.17]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dos M</w:t>
      </w:r>
      <w:r w:rsidR="00DD6D8D" w:rsidRPr="00DD6D8D">
        <w:rPr>
          <w:szCs w:val="24"/>
          <w:lang w:val="pt-BR"/>
        </w:rPr>
        <w:t>ódulos [13.01.17]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Demonstração do Pr</w:t>
      </w:r>
      <w:r w:rsidR="00DD6D8D" w:rsidRPr="00DD6D8D">
        <w:rPr>
          <w:szCs w:val="24"/>
          <w:lang w:val="pt-BR"/>
        </w:rPr>
        <w:t xml:space="preserve">otótipo </w:t>
      </w:r>
      <w:r>
        <w:rPr>
          <w:szCs w:val="24"/>
          <w:lang w:val="pt-BR"/>
        </w:rPr>
        <w:t>P</w:t>
      </w:r>
      <w:r w:rsidR="00DD6D8D" w:rsidRPr="00DD6D8D">
        <w:rPr>
          <w:szCs w:val="24"/>
          <w:lang w:val="pt-BR"/>
        </w:rPr>
        <w:t>reliminar (</w:t>
      </w:r>
      <w:r>
        <w:rPr>
          <w:szCs w:val="24"/>
          <w:lang w:val="pt-BR"/>
        </w:rPr>
        <w:t>release parcial dos</w:t>
      </w:r>
      <w:r w:rsidR="00DD6D8D" w:rsidRPr="00DD6D8D">
        <w:rPr>
          <w:szCs w:val="24"/>
          <w:lang w:val="pt-BR"/>
        </w:rPr>
        <w:t xml:space="preserve"> módulos) [16.01.17]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de I</w:t>
      </w:r>
      <w:r w:rsidR="00DD6D8D" w:rsidRPr="00DD6D8D">
        <w:rPr>
          <w:szCs w:val="24"/>
          <w:lang w:val="pt-BR"/>
        </w:rPr>
        <w:t>ntegração [20.01.17]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Demonstração do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 xml:space="preserve">rotótipo </w:t>
      </w:r>
      <w:r w:rsidR="002E27C3">
        <w:rPr>
          <w:szCs w:val="24"/>
          <w:lang w:val="pt-BR"/>
        </w:rPr>
        <w:t>F</w:t>
      </w:r>
      <w:r w:rsidRPr="00DD6D8D">
        <w:rPr>
          <w:szCs w:val="24"/>
          <w:lang w:val="pt-BR"/>
        </w:rPr>
        <w:t>inal [25.01.17]</w:t>
      </w:r>
    </w:p>
    <w:p w:rsidR="001E0034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ind w:left="720"/>
        <w:rPr>
          <w:szCs w:val="24"/>
          <w:lang w:val="en-GB"/>
        </w:rPr>
      </w:pPr>
      <w:r w:rsidRPr="00DD6D8D">
        <w:rPr>
          <w:szCs w:val="24"/>
          <w:lang w:val="pt-BR"/>
        </w:rPr>
        <w:t>Corrida [30.01.17]</w:t>
      </w:r>
    </w:p>
    <w:p w:rsidR="00DD6D8D" w:rsidRDefault="00DD6D8D" w:rsidP="00DD6D8D">
      <w:pPr>
        <w:rPr>
          <w:szCs w:val="24"/>
          <w:lang w:val="en-GB"/>
        </w:rPr>
      </w:pPr>
    </w:p>
    <w:p w:rsidR="001E0034" w:rsidRPr="00DD6D8D" w:rsidRDefault="00DD6D8D">
      <w:pPr>
        <w:rPr>
          <w:szCs w:val="24"/>
          <w:lang w:val="en-GB"/>
        </w:rPr>
      </w:pPr>
      <w:r w:rsidRPr="00DD6D8D">
        <w:rPr>
          <w:szCs w:val="24"/>
          <w:lang w:val="pt-BR"/>
        </w:rPr>
        <w:t>Tempo total: 2 meses e 4 dias</w:t>
      </w:r>
    </w:p>
    <w:p w:rsidR="00BE077F" w:rsidRDefault="00DD6D8D">
      <w:pPr>
        <w:rPr>
          <w:lang w:val="pt-BR"/>
        </w:rPr>
        <w:sectPr w:rsidR="00BE077F" w:rsidSect="003B352C">
          <w:headerReference w:type="default" r:id="rId33"/>
          <w:footerReference w:type="default" r:id="rId34"/>
          <w:headerReference w:type="first" r:id="rId35"/>
          <w:pgSz w:w="11907" w:h="16840"/>
          <w:pgMar w:top="1418" w:right="1418" w:bottom="1134" w:left="1418" w:header="720" w:footer="720" w:gutter="0"/>
          <w:cols w:space="720"/>
          <w:titlePg/>
        </w:sectPr>
      </w:pPr>
      <w:bookmarkStart w:id="11" w:name="_Toc468430341"/>
      <w:r>
        <w:rPr>
          <w:lang w:val="pt-BR"/>
        </w:rPr>
        <w:br w:type="page"/>
      </w:r>
    </w:p>
    <w:p w:rsidR="001E0034" w:rsidRDefault="00CD0E8F">
      <w:pPr>
        <w:pStyle w:val="Heading1"/>
        <w:rPr>
          <w:lang w:val="en-GB"/>
        </w:rPr>
      </w:pPr>
      <w:r>
        <w:rPr>
          <w:lang w:val="pt-BR"/>
        </w:rPr>
        <w:lastRenderedPageBreak/>
        <w:t>Cronograma</w:t>
      </w:r>
      <w:r w:rsidR="001E0034">
        <w:rPr>
          <w:lang w:val="en-GB"/>
        </w:rPr>
        <w:t xml:space="preserve"> (</w:t>
      </w:r>
      <w:proofErr w:type="spellStart"/>
      <w:r>
        <w:rPr>
          <w:lang w:val="en-GB"/>
        </w:rPr>
        <w:t>Planejado</w:t>
      </w:r>
      <w:proofErr w:type="spellEnd"/>
      <w:r w:rsidR="001E0034">
        <w:rPr>
          <w:lang w:val="en-GB"/>
        </w:rPr>
        <w:t>)</w:t>
      </w:r>
      <w:bookmarkEnd w:id="11"/>
      <w:r w:rsidR="00BE077F" w:rsidRPr="00BE077F">
        <w:rPr>
          <w:noProof/>
          <w:lang w:val="pt-BR"/>
        </w:rPr>
        <w:t xml:space="preserve"> </w:t>
      </w:r>
    </w:p>
    <w:p w:rsidR="00BE077F" w:rsidRDefault="00383F04" w:rsidP="00BE077F">
      <w:r>
        <w:rPr>
          <w:noProof/>
          <w:lang w:val="pt-BR"/>
        </w:rPr>
        <w:drawing>
          <wp:inline distT="0" distB="0" distL="0" distR="0">
            <wp:extent cx="9032388" cy="4284000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2388" cy="42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F04" w:rsidRPr="00BE077F" w:rsidRDefault="00383F04" w:rsidP="00BE077F"/>
    <w:sectPr w:rsidR="00383F04" w:rsidRPr="00BE077F" w:rsidSect="00BE077F">
      <w:headerReference w:type="first" r:id="rId37"/>
      <w:pgSz w:w="16840" w:h="11907" w:orient="landscape"/>
      <w:pgMar w:top="1418" w:right="1134" w:bottom="1418" w:left="1418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5E21" w:rsidRDefault="00A55E21">
      <w:r>
        <w:separator/>
      </w:r>
    </w:p>
  </w:endnote>
  <w:endnote w:type="continuationSeparator" w:id="0">
    <w:p w:rsidR="00A55E21" w:rsidRDefault="00A55E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0034" w:rsidRDefault="002A37BA">
    <w:pPr>
      <w:pStyle w:val="Footer"/>
      <w:rPr>
        <w:rFonts w:ascii="Times New Roman" w:hAnsi="Times New Roman"/>
        <w:sz w:val="16"/>
      </w:rPr>
    </w:pPr>
    <w:r w:rsidRPr="002A37BA">
      <w:rPr>
        <w:sz w:val="16"/>
        <w:szCs w:val="16"/>
      </w:rPr>
      <w:t xml:space="preserve">Grupo </w:t>
    </w:r>
    <w:r w:rsidRPr="002A37BA">
      <w:rPr>
        <w:sz w:val="16"/>
        <w:szCs w:val="16"/>
      </w:rPr>
      <w:t>2</w:t>
    </w:r>
    <w:r w:rsidR="001E0034">
      <w:rPr>
        <w:rFonts w:ascii="Times New Roman" w:hAnsi="Times New Roman"/>
        <w:sz w:val="16"/>
      </w:rPr>
      <w:tab/>
    </w:r>
    <w:r w:rsidR="001E0034">
      <w:rPr>
        <w:rFonts w:ascii="Times New Roman" w:hAnsi="Times New Roman"/>
        <w:sz w:val="16"/>
      </w:rPr>
      <w:tab/>
    </w:r>
    <w:r w:rsidR="002D2993">
      <w:rPr>
        <w:rFonts w:ascii="Times New Roman" w:hAnsi="Times New Roman"/>
        <w:sz w:val="16"/>
      </w:rPr>
      <w:fldChar w:fldCharType="begin"/>
    </w:r>
    <w:r w:rsidR="001E0034">
      <w:rPr>
        <w:rFonts w:ascii="Times New Roman" w:hAnsi="Times New Roman"/>
        <w:sz w:val="16"/>
      </w:rPr>
      <w:instrText xml:space="preserve"> SAVEDATE \@ "dd.MM.yy" \* MERGEFORMAT </w:instrText>
    </w:r>
    <w:r w:rsidR="002D2993">
      <w:rPr>
        <w:rFonts w:ascii="Times New Roman" w:hAnsi="Times New Roman"/>
        <w:sz w:val="16"/>
      </w:rPr>
      <w:fldChar w:fldCharType="separate"/>
    </w:r>
    <w:r w:rsidR="00DC0A9C">
      <w:rPr>
        <w:rFonts w:ascii="Times New Roman" w:hAnsi="Times New Roman"/>
        <w:noProof/>
        <w:sz w:val="16"/>
      </w:rPr>
      <w:t>07.12.16</w:t>
    </w:r>
    <w:r w:rsidR="002D2993">
      <w:rPr>
        <w:rFonts w:ascii="Times New Roman" w:hAnsi="Times New Roman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5E21" w:rsidRDefault="00A55E21">
      <w:r>
        <w:separator/>
      </w:r>
    </w:p>
  </w:footnote>
  <w:footnote w:type="continuationSeparator" w:id="0">
    <w:p w:rsidR="00A55E21" w:rsidRDefault="00A55E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0034" w:rsidRDefault="00F74AFF">
    <w:pPr>
      <w:pStyle w:val="Header"/>
      <w:rPr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>Disciplina de Mestrado</w:t>
    </w:r>
    <w:r w:rsidR="001E0034"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 w:rsidR="001E0034">
      <w:rPr>
        <w:rFonts w:ascii="Times New Roman" w:hAnsi="Times New Roman"/>
        <w:u w:val="single"/>
      </w:rPr>
      <w:t xml:space="preserve"> V </w:t>
    </w:r>
    <w:r w:rsidR="00A55E21">
      <w:fldChar w:fldCharType="begin"/>
    </w:r>
    <w:r w:rsidR="00A55E21">
      <w:instrText xml:space="preserve"> DOCPROPERTY "Version"  \* </w:instrText>
    </w:r>
    <w:r w:rsidR="00A55E21">
      <w:instrText xml:space="preserve">MERGEFORMAT </w:instrText>
    </w:r>
    <w:r w:rsidR="00A55E21">
      <w:fldChar w:fldCharType="separate"/>
    </w:r>
    <w:r w:rsidR="001E0034">
      <w:rPr>
        <w:rFonts w:ascii="Times New Roman" w:hAnsi="Times New Roman"/>
        <w:u w:val="single"/>
      </w:rPr>
      <w:t>1.0</w:t>
    </w:r>
    <w:r w:rsidR="00A55E21">
      <w:rPr>
        <w:rFonts w:ascii="Times New Roman" w:hAnsi="Times New Roman"/>
        <w:u w:val="single"/>
      </w:rPr>
      <w:fldChar w:fldCharType="end"/>
    </w:r>
    <w:r w:rsidR="001E0034">
      <w:rPr>
        <w:rFonts w:ascii="Times New Roman" w:hAnsi="Times New Roman"/>
        <w:u w:val="single"/>
      </w:rPr>
      <w:tab/>
    </w:r>
    <w:r w:rsidR="002D2993">
      <w:rPr>
        <w:rStyle w:val="PageNumber"/>
        <w:rFonts w:ascii="Times New Roman" w:hAnsi="Times New Roman"/>
        <w:u w:val="single"/>
      </w:rPr>
      <w:fldChar w:fldCharType="begin"/>
    </w:r>
    <w:r w:rsidR="001E0034">
      <w:rPr>
        <w:rStyle w:val="PageNumber"/>
        <w:rFonts w:ascii="Times New Roman" w:hAnsi="Times New Roman"/>
        <w:u w:val="single"/>
      </w:rPr>
      <w:instrText xml:space="preserve"> PAGE </w:instrText>
    </w:r>
    <w:r w:rsidR="002D2993">
      <w:rPr>
        <w:rStyle w:val="PageNumber"/>
        <w:rFonts w:ascii="Times New Roman" w:hAnsi="Times New Roman"/>
        <w:u w:val="single"/>
      </w:rPr>
      <w:fldChar w:fldCharType="separate"/>
    </w:r>
    <w:r w:rsidR="00DC0A9C">
      <w:rPr>
        <w:rStyle w:val="PageNumber"/>
        <w:rFonts w:ascii="Times New Roman" w:hAnsi="Times New Roman"/>
        <w:noProof/>
        <w:u w:val="single"/>
      </w:rPr>
      <w:t>2</w:t>
    </w:r>
    <w:r w:rsidR="002D2993">
      <w:rPr>
        <w:rStyle w:val="PageNumber"/>
        <w:rFonts w:ascii="Times New Roman" w:hAnsi="Times New Roman"/>
        <w:u w:val="single"/>
      </w:rPr>
      <w:fldChar w:fldCharType="end"/>
    </w:r>
  </w:p>
  <w:p w:rsidR="001E0034" w:rsidRDefault="001E0034">
    <w:pPr>
      <w:pStyle w:val="Header"/>
      <w:rPr>
        <w:rFonts w:ascii="Times New Roman" w:hAnsi="Times New Roma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7797"/>
    </w:tblGrid>
    <w:tr w:rsidR="001E0034">
      <w:tc>
        <w:tcPr>
          <w:tcW w:w="1134" w:type="dxa"/>
        </w:tcPr>
        <w:p w:rsidR="001E0034" w:rsidRDefault="001E0034" w:rsidP="0054630B">
          <w:pPr>
            <w:pStyle w:val="Header"/>
            <w:ind w:left="-70" w:right="-851"/>
          </w:pPr>
          <w:r>
            <w:rPr>
              <w:noProof/>
              <w:sz w:val="20"/>
            </w:rPr>
            <w:t xml:space="preserve">   </w:t>
          </w:r>
        </w:p>
      </w:tc>
      <w:tc>
        <w:tcPr>
          <w:tcW w:w="7797" w:type="dxa"/>
        </w:tcPr>
        <w:p w:rsidR="001E0034" w:rsidRDefault="0054630B">
          <w:pPr>
            <w:pStyle w:val="Header"/>
            <w:spacing w:before="20"/>
            <w:ind w:right="-851"/>
            <w:jc w:val="center"/>
            <w:rPr>
              <w:b/>
            </w:rPr>
          </w:pPr>
          <w:r>
            <w:rPr>
              <w:b/>
              <w:noProof/>
              <w:lang w:val="pt-BR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-111760</wp:posOffset>
                </wp:positionV>
                <wp:extent cx="715010" cy="895350"/>
                <wp:effectExtent l="19050" t="0" r="8890" b="0"/>
                <wp:wrapNone/>
                <wp:docPr id="7" name="Imagem 2" descr="Resultado de imagem para logo uf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sultado de imagem para logo ufa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501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E0034">
            <w:rPr>
              <w:b/>
            </w:rPr>
            <w:t>Univer</w:t>
          </w:r>
          <w:r>
            <w:rPr>
              <w:b/>
            </w:rPr>
            <w:t xml:space="preserve">sidade </w:t>
          </w:r>
          <w:r>
            <w:rPr>
              <w:b/>
            </w:rPr>
            <w:t>Federal do Amazonas</w:t>
          </w:r>
        </w:p>
        <w:p w:rsidR="001E0034" w:rsidRDefault="0054630B">
          <w:pPr>
            <w:pStyle w:val="Header"/>
            <w:spacing w:before="20"/>
            <w:jc w:val="center"/>
            <w:rPr>
              <w:sz w:val="28"/>
            </w:rPr>
          </w:pPr>
          <w:r>
            <w:rPr>
              <w:b/>
            </w:rPr>
            <w:t>PPGEE – Programa de Pós-graduação em Engenharia Elétrica</w:t>
          </w:r>
        </w:p>
        <w:p w:rsidR="001E0034" w:rsidRDefault="001E0034" w:rsidP="0054630B">
          <w:pPr>
            <w:pStyle w:val="Header"/>
            <w:spacing w:before="20"/>
            <w:ind w:right="-851"/>
            <w:jc w:val="center"/>
            <w:rPr>
              <w:sz w:val="22"/>
            </w:rPr>
          </w:pPr>
          <w:r>
            <w:rPr>
              <w:sz w:val="22"/>
            </w:rPr>
            <w:t>Prof. Dr.</w:t>
          </w:r>
          <w:r w:rsidR="0054630B">
            <w:rPr>
              <w:sz w:val="22"/>
            </w:rPr>
            <w:t>Vicente Lucena Jr.</w:t>
          </w:r>
        </w:p>
      </w:tc>
    </w:tr>
  </w:tbl>
  <w:p w:rsidR="001E0034" w:rsidRDefault="001E0034">
    <w:pPr>
      <w:pStyle w:val="Header"/>
      <w:ind w:right="-851" w:hanging="567"/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</w:pPr>
  </w:p>
  <w:p w:rsidR="001E0034" w:rsidRDefault="001E0034">
    <w:pPr>
      <w:pStyle w:val="Header"/>
      <w:rPr>
        <w:sz w:val="20"/>
      </w:rPr>
    </w:pPr>
  </w:p>
  <w:p w:rsidR="001E0034" w:rsidRDefault="001E0034">
    <w:pPr>
      <w:pStyle w:val="Header"/>
    </w:pPr>
  </w:p>
  <w:p w:rsidR="001E0034" w:rsidRDefault="001E0034">
    <w:pPr>
      <w:pStyle w:val="Header"/>
    </w:pPr>
  </w:p>
  <w:p w:rsidR="001E0034" w:rsidRDefault="001E0034">
    <w:pPr>
      <w:pStyle w:val="Header"/>
    </w:pPr>
  </w:p>
  <w:p w:rsidR="001E0034" w:rsidRDefault="001E003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7797"/>
    </w:tblGrid>
    <w:tr w:rsidR="00BE077F">
      <w:tc>
        <w:tcPr>
          <w:tcW w:w="1134" w:type="dxa"/>
        </w:tcPr>
        <w:p w:rsidR="00BE077F" w:rsidRDefault="00BE077F" w:rsidP="0054630B">
          <w:pPr>
            <w:pStyle w:val="Header"/>
            <w:ind w:left="-70" w:right="-851"/>
          </w:pPr>
        </w:p>
      </w:tc>
      <w:tc>
        <w:tcPr>
          <w:tcW w:w="7797" w:type="dxa"/>
        </w:tcPr>
        <w:p w:rsidR="00BE077F" w:rsidRDefault="00BE077F" w:rsidP="0054630B">
          <w:pPr>
            <w:pStyle w:val="Header"/>
            <w:spacing w:before="20"/>
            <w:ind w:right="-851"/>
            <w:jc w:val="center"/>
            <w:rPr>
              <w:sz w:val="22"/>
            </w:rPr>
          </w:pPr>
        </w:p>
      </w:tc>
    </w:tr>
  </w:tbl>
  <w:p w:rsidR="00BE077F" w:rsidRDefault="00BE077F">
    <w:pPr>
      <w:pStyle w:val="Header"/>
      <w:ind w:right="-851" w:hanging="567"/>
    </w:pPr>
  </w:p>
  <w:p w:rsidR="00BE077F" w:rsidRDefault="00BE077F" w:rsidP="00BE077F">
    <w:pPr>
      <w:pStyle w:val="Header"/>
      <w:rPr>
        <w:rStyle w:val="PageNumber"/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 xml:space="preserve">Disciplina </w:t>
    </w:r>
    <w:r w:rsidRPr="00F74AFF">
      <w:rPr>
        <w:rFonts w:ascii="Times New Roman" w:hAnsi="Times New Roman"/>
        <w:u w:val="single"/>
      </w:rPr>
      <w:t>de Mestrado</w:t>
    </w:r>
    <w:r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>
      <w:rPr>
        <w:rFonts w:ascii="Times New Roman" w:hAnsi="Times New Roman"/>
        <w:u w:val="single"/>
      </w:rPr>
      <w:t xml:space="preserve"> V </w:t>
    </w:r>
    <w:r w:rsidR="00A55E21">
      <w:fldChar w:fldCharType="begin"/>
    </w:r>
    <w:r w:rsidR="00A55E21">
      <w:instrText xml:space="preserve"> DOCPROPERTY "Version"  \* MERGEFORMAT </w:instrText>
    </w:r>
    <w:r w:rsidR="00A55E21">
      <w:fldChar w:fldCharType="separate"/>
    </w:r>
    <w:r>
      <w:rPr>
        <w:rFonts w:ascii="Times New Roman" w:hAnsi="Times New Roman"/>
        <w:u w:val="single"/>
      </w:rPr>
      <w:t>1.0</w:t>
    </w:r>
    <w:r w:rsidR="00A55E21">
      <w:rPr>
        <w:rFonts w:ascii="Times New Roman" w:hAnsi="Times New Roman"/>
        <w:u w:val="single"/>
      </w:rPr>
      <w:fldChar w:fldCharType="end"/>
    </w:r>
    <w:r>
      <w:rPr>
        <w:rFonts w:ascii="Times New Roman" w:hAnsi="Times New Roman"/>
        <w:u w:val="single"/>
      </w:rPr>
      <w:tab/>
    </w:r>
    <w:r w:rsidR="002D2993">
      <w:rPr>
        <w:rStyle w:val="PageNumber"/>
        <w:rFonts w:ascii="Times New Roman" w:hAnsi="Times New Roman"/>
        <w:u w:val="single"/>
      </w:rPr>
      <w:fldChar w:fldCharType="begin"/>
    </w:r>
    <w:r>
      <w:rPr>
        <w:rStyle w:val="PageNumber"/>
        <w:rFonts w:ascii="Times New Roman" w:hAnsi="Times New Roman"/>
        <w:u w:val="single"/>
      </w:rPr>
      <w:instrText xml:space="preserve"> PAGE </w:instrText>
    </w:r>
    <w:r w:rsidR="002D2993">
      <w:rPr>
        <w:rStyle w:val="PageNumber"/>
        <w:rFonts w:ascii="Times New Roman" w:hAnsi="Times New Roman"/>
        <w:u w:val="single"/>
      </w:rPr>
      <w:fldChar w:fldCharType="separate"/>
    </w:r>
    <w:r w:rsidR="00DC0A9C">
      <w:rPr>
        <w:rStyle w:val="PageNumber"/>
        <w:rFonts w:ascii="Times New Roman" w:hAnsi="Times New Roman"/>
        <w:noProof/>
        <w:u w:val="single"/>
      </w:rPr>
      <w:t>7</w:t>
    </w:r>
    <w:r w:rsidR="002D2993">
      <w:rPr>
        <w:rStyle w:val="PageNumber"/>
        <w:rFonts w:ascii="Times New Roman" w:hAnsi="Times New Roman"/>
        <w:u w:val="single"/>
      </w:rPr>
      <w:fldChar w:fldCharType="end"/>
    </w:r>
  </w:p>
  <w:p w:rsidR="00BE077F" w:rsidRDefault="00BE077F" w:rsidP="00BE077F">
    <w:pPr>
      <w:pStyle w:val="Header"/>
      <w:rPr>
        <w:rFonts w:ascii="Times New Roman" w:hAnsi="Times New Roman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5DCE6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4AA62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76442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FB676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71616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73A51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45861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A6E0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980D2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BACF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FFFFFFFF"/>
    <w:lvl w:ilvl="0">
      <w:numFmt w:val="decimal"/>
      <w:pStyle w:val="Heading1"/>
      <w:lvlText w:val="%1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>
    <w:nsid w:val="061C0772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>
    <w:nsid w:val="08B82CA2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3">
    <w:nsid w:val="0C6E141E"/>
    <w:multiLevelType w:val="singleLevel"/>
    <w:tmpl w:val="6942639E"/>
    <w:lvl w:ilvl="0">
      <w:start w:val="4"/>
      <w:numFmt w:val="decimal"/>
      <w:lvlText w:val="%1.6.2"/>
      <w:lvlJc w:val="left"/>
      <w:pPr>
        <w:tabs>
          <w:tab w:val="num" w:pos="720"/>
        </w:tabs>
        <w:ind w:left="360" w:hanging="360"/>
      </w:pPr>
    </w:lvl>
  </w:abstractNum>
  <w:abstractNum w:abstractNumId="14">
    <w:nsid w:val="15255919"/>
    <w:multiLevelType w:val="singleLevel"/>
    <w:tmpl w:val="3D30DBDC"/>
    <w:lvl w:ilvl="0">
      <w:start w:val="4"/>
      <w:numFmt w:val="decimal"/>
      <w:lvlText w:val="%1.4.3"/>
      <w:lvlJc w:val="left"/>
      <w:pPr>
        <w:tabs>
          <w:tab w:val="num" w:pos="720"/>
        </w:tabs>
        <w:ind w:left="360" w:hanging="360"/>
      </w:pPr>
    </w:lvl>
  </w:abstractNum>
  <w:abstractNum w:abstractNumId="15">
    <w:nsid w:val="15A74B9A"/>
    <w:multiLevelType w:val="singleLevel"/>
    <w:tmpl w:val="C430DD10"/>
    <w:lvl w:ilvl="0">
      <w:start w:val="4"/>
      <w:numFmt w:val="decimal"/>
      <w:lvlText w:val="%1.2.1"/>
      <w:lvlJc w:val="left"/>
      <w:pPr>
        <w:tabs>
          <w:tab w:val="num" w:pos="720"/>
        </w:tabs>
        <w:ind w:left="360" w:hanging="360"/>
      </w:pPr>
    </w:lvl>
  </w:abstractNum>
  <w:abstractNum w:abstractNumId="16">
    <w:nsid w:val="1DA61187"/>
    <w:multiLevelType w:val="singleLevel"/>
    <w:tmpl w:val="14B22FC0"/>
    <w:lvl w:ilvl="0">
      <w:start w:val="4"/>
      <w:numFmt w:val="decimal"/>
      <w:lvlText w:val="%1.3.1"/>
      <w:lvlJc w:val="left"/>
      <w:pPr>
        <w:tabs>
          <w:tab w:val="num" w:pos="720"/>
        </w:tabs>
        <w:ind w:left="360" w:hanging="360"/>
      </w:pPr>
    </w:lvl>
  </w:abstractNum>
  <w:abstractNum w:abstractNumId="17">
    <w:nsid w:val="276C2046"/>
    <w:multiLevelType w:val="multilevel"/>
    <w:tmpl w:val="9F9802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>
    <w:nsid w:val="34BD718D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9">
    <w:nsid w:val="38026473"/>
    <w:multiLevelType w:val="singleLevel"/>
    <w:tmpl w:val="1BD89DC8"/>
    <w:lvl w:ilvl="0">
      <w:start w:val="4"/>
      <w:numFmt w:val="decimal"/>
      <w:lvlText w:val="%1.5.2"/>
      <w:lvlJc w:val="left"/>
      <w:pPr>
        <w:tabs>
          <w:tab w:val="num" w:pos="720"/>
        </w:tabs>
        <w:ind w:left="360" w:hanging="360"/>
      </w:pPr>
    </w:lvl>
  </w:abstractNum>
  <w:abstractNum w:abstractNumId="20">
    <w:nsid w:val="3E1F6E31"/>
    <w:multiLevelType w:val="singleLevel"/>
    <w:tmpl w:val="4072E8D2"/>
    <w:lvl w:ilvl="0">
      <w:start w:val="4"/>
      <w:numFmt w:val="decimal"/>
      <w:lvlText w:val="%1.5.1"/>
      <w:lvlJc w:val="left"/>
      <w:pPr>
        <w:tabs>
          <w:tab w:val="num" w:pos="720"/>
        </w:tabs>
        <w:ind w:left="360" w:hanging="360"/>
      </w:pPr>
    </w:lvl>
  </w:abstractNum>
  <w:abstractNum w:abstractNumId="21">
    <w:nsid w:val="45B4563D"/>
    <w:multiLevelType w:val="multilevel"/>
    <w:tmpl w:val="C7FA6B0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  <w:lvl w:ilvl="1">
      <w:start w:val="2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2">
    <w:nsid w:val="4D4F114E"/>
    <w:multiLevelType w:val="multilevel"/>
    <w:tmpl w:val="457AD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D6E2BC2"/>
    <w:multiLevelType w:val="singleLevel"/>
    <w:tmpl w:val="04FCA028"/>
    <w:lvl w:ilvl="0">
      <w:start w:val="4"/>
      <w:numFmt w:val="decimal"/>
      <w:lvlText w:val="%1.6"/>
      <w:lvlJc w:val="left"/>
      <w:pPr>
        <w:tabs>
          <w:tab w:val="num" w:pos="360"/>
        </w:tabs>
        <w:ind w:left="360" w:hanging="360"/>
      </w:pPr>
    </w:lvl>
  </w:abstractNum>
  <w:abstractNum w:abstractNumId="24">
    <w:nsid w:val="50A3327E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51561451"/>
    <w:multiLevelType w:val="singleLevel"/>
    <w:tmpl w:val="D034F5D6"/>
    <w:lvl w:ilvl="0">
      <w:start w:val="4"/>
      <w:numFmt w:val="decimal"/>
      <w:lvlText w:val="%1.4.1"/>
      <w:lvlJc w:val="left"/>
      <w:pPr>
        <w:tabs>
          <w:tab w:val="num" w:pos="720"/>
        </w:tabs>
        <w:ind w:left="360" w:hanging="360"/>
      </w:pPr>
    </w:lvl>
  </w:abstractNum>
  <w:abstractNum w:abstractNumId="26">
    <w:nsid w:val="534D7858"/>
    <w:multiLevelType w:val="singleLevel"/>
    <w:tmpl w:val="8AA0C484"/>
    <w:lvl w:ilvl="0">
      <w:start w:val="4"/>
      <w:numFmt w:val="decimal"/>
      <w:lvlText w:val="%1.5"/>
      <w:lvlJc w:val="left"/>
      <w:pPr>
        <w:tabs>
          <w:tab w:val="num" w:pos="360"/>
        </w:tabs>
        <w:ind w:left="360" w:hanging="360"/>
      </w:pPr>
    </w:lvl>
  </w:abstractNum>
  <w:abstractNum w:abstractNumId="27">
    <w:nsid w:val="5A303C88"/>
    <w:multiLevelType w:val="singleLevel"/>
    <w:tmpl w:val="3B8E03B0"/>
    <w:lvl w:ilvl="0">
      <w:start w:val="4"/>
      <w:numFmt w:val="decimal"/>
      <w:lvlText w:val="%1.3"/>
      <w:lvlJc w:val="left"/>
      <w:pPr>
        <w:tabs>
          <w:tab w:val="num" w:pos="360"/>
        </w:tabs>
        <w:ind w:left="360" w:hanging="360"/>
      </w:pPr>
    </w:lvl>
  </w:abstractNum>
  <w:abstractNum w:abstractNumId="28">
    <w:nsid w:val="663B38DF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>
    <w:nsid w:val="6A226A2E"/>
    <w:multiLevelType w:val="multilevel"/>
    <w:tmpl w:val="5A4ED9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C8F7D85"/>
    <w:multiLevelType w:val="singleLevel"/>
    <w:tmpl w:val="B47A25A4"/>
    <w:lvl w:ilvl="0">
      <w:start w:val="4"/>
      <w:numFmt w:val="decimal"/>
      <w:lvlText w:val="%1.6.1"/>
      <w:lvlJc w:val="left"/>
      <w:pPr>
        <w:tabs>
          <w:tab w:val="num" w:pos="720"/>
        </w:tabs>
        <w:ind w:left="360" w:hanging="360"/>
      </w:pPr>
    </w:lvl>
  </w:abstractNum>
  <w:abstractNum w:abstractNumId="31">
    <w:nsid w:val="70B1067A"/>
    <w:multiLevelType w:val="singleLevel"/>
    <w:tmpl w:val="5374F47C"/>
    <w:lvl w:ilvl="0">
      <w:start w:val="4"/>
      <w:numFmt w:val="decimal"/>
      <w:lvlText w:val="%1.4.2"/>
      <w:lvlJc w:val="left"/>
      <w:pPr>
        <w:tabs>
          <w:tab w:val="num" w:pos="720"/>
        </w:tabs>
        <w:ind w:left="360" w:hanging="360"/>
      </w:pPr>
    </w:lvl>
  </w:abstractNum>
  <w:abstractNum w:abstractNumId="32">
    <w:nsid w:val="713138CD"/>
    <w:multiLevelType w:val="multilevel"/>
    <w:tmpl w:val="83FA9E1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3">
    <w:nsid w:val="736C5130"/>
    <w:multiLevelType w:val="singleLevel"/>
    <w:tmpl w:val="2C702190"/>
    <w:lvl w:ilvl="0">
      <w:start w:val="4"/>
      <w:numFmt w:val="decimal"/>
      <w:lvlText w:val="%1.2"/>
      <w:lvlJc w:val="left"/>
      <w:pPr>
        <w:tabs>
          <w:tab w:val="num" w:pos="360"/>
        </w:tabs>
        <w:ind w:left="360" w:hanging="360"/>
      </w:pPr>
    </w:lvl>
  </w:abstractNum>
  <w:abstractNum w:abstractNumId="34">
    <w:nsid w:val="746F22E6"/>
    <w:multiLevelType w:val="singleLevel"/>
    <w:tmpl w:val="98B28EF6"/>
    <w:lvl w:ilvl="0">
      <w:start w:val="4"/>
      <w:numFmt w:val="decimal"/>
      <w:lvlText w:val="%1.4"/>
      <w:lvlJc w:val="left"/>
      <w:pPr>
        <w:tabs>
          <w:tab w:val="num" w:pos="360"/>
        </w:tabs>
        <w:ind w:left="360" w:hanging="360"/>
      </w:pPr>
    </w:lvl>
  </w:abstractNum>
  <w:abstractNum w:abstractNumId="35">
    <w:nsid w:val="78A11980"/>
    <w:multiLevelType w:val="multilevel"/>
    <w:tmpl w:val="636805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21"/>
  </w:num>
  <w:num w:numId="13">
    <w:abstractNumId w:val="18"/>
  </w:num>
  <w:num w:numId="14">
    <w:abstractNumId w:val="24"/>
  </w:num>
  <w:num w:numId="15">
    <w:abstractNumId w:val="32"/>
  </w:num>
  <w:num w:numId="16">
    <w:abstractNumId w:val="33"/>
  </w:num>
  <w:num w:numId="17">
    <w:abstractNumId w:val="15"/>
  </w:num>
  <w:num w:numId="18">
    <w:abstractNumId w:val="27"/>
  </w:num>
  <w:num w:numId="19">
    <w:abstractNumId w:val="34"/>
  </w:num>
  <w:num w:numId="20">
    <w:abstractNumId w:val="26"/>
  </w:num>
  <w:num w:numId="21">
    <w:abstractNumId w:val="20"/>
  </w:num>
  <w:num w:numId="22">
    <w:abstractNumId w:val="19"/>
  </w:num>
  <w:num w:numId="23">
    <w:abstractNumId w:val="25"/>
  </w:num>
  <w:num w:numId="24">
    <w:abstractNumId w:val="31"/>
  </w:num>
  <w:num w:numId="25">
    <w:abstractNumId w:val="14"/>
  </w:num>
  <w:num w:numId="26">
    <w:abstractNumId w:val="30"/>
  </w:num>
  <w:num w:numId="27">
    <w:abstractNumId w:val="13"/>
  </w:num>
  <w:num w:numId="28">
    <w:abstractNumId w:val="23"/>
  </w:num>
  <w:num w:numId="29">
    <w:abstractNumId w:val="16"/>
  </w:num>
  <w:num w:numId="30">
    <w:abstractNumId w:val="29"/>
  </w:num>
  <w:num w:numId="31">
    <w:abstractNumId w:val="17"/>
  </w:num>
  <w:num w:numId="32">
    <w:abstractNumId w:val="28"/>
  </w:num>
  <w:num w:numId="33">
    <w:abstractNumId w:val="11"/>
  </w:num>
  <w:num w:numId="34">
    <w:abstractNumId w:val="12"/>
  </w:num>
  <w:num w:numId="35">
    <w:abstractNumId w:val="22"/>
  </w:num>
  <w:num w:numId="36">
    <w:abstractNumId w:val="3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attachedTemplate r:id="rId1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C2053"/>
    <w:rsid w:val="0000707C"/>
    <w:rsid w:val="0005101D"/>
    <w:rsid w:val="00061C32"/>
    <w:rsid w:val="000722A9"/>
    <w:rsid w:val="00094530"/>
    <w:rsid w:val="00094EC8"/>
    <w:rsid w:val="000B70A0"/>
    <w:rsid w:val="000E2F6F"/>
    <w:rsid w:val="000E42AC"/>
    <w:rsid w:val="000E70B5"/>
    <w:rsid w:val="00143A47"/>
    <w:rsid w:val="001657FA"/>
    <w:rsid w:val="001C2053"/>
    <w:rsid w:val="001D22A9"/>
    <w:rsid w:val="001E0034"/>
    <w:rsid w:val="001F35AD"/>
    <w:rsid w:val="0020742E"/>
    <w:rsid w:val="0025618D"/>
    <w:rsid w:val="00266249"/>
    <w:rsid w:val="00275408"/>
    <w:rsid w:val="002A37BA"/>
    <w:rsid w:val="002B3521"/>
    <w:rsid w:val="002D2993"/>
    <w:rsid w:val="002E165E"/>
    <w:rsid w:val="002E27C3"/>
    <w:rsid w:val="003254CD"/>
    <w:rsid w:val="0033236E"/>
    <w:rsid w:val="00334B68"/>
    <w:rsid w:val="003566EB"/>
    <w:rsid w:val="003620CE"/>
    <w:rsid w:val="00383DAD"/>
    <w:rsid w:val="00383F04"/>
    <w:rsid w:val="003B352C"/>
    <w:rsid w:val="003B7467"/>
    <w:rsid w:val="00445A3E"/>
    <w:rsid w:val="004650F4"/>
    <w:rsid w:val="004B1D1B"/>
    <w:rsid w:val="004D5EF5"/>
    <w:rsid w:val="00511EAD"/>
    <w:rsid w:val="00516CDF"/>
    <w:rsid w:val="00517E8C"/>
    <w:rsid w:val="0053396A"/>
    <w:rsid w:val="00541CFA"/>
    <w:rsid w:val="0054630B"/>
    <w:rsid w:val="00563974"/>
    <w:rsid w:val="00585273"/>
    <w:rsid w:val="005B68A9"/>
    <w:rsid w:val="005E4F5F"/>
    <w:rsid w:val="005F38C7"/>
    <w:rsid w:val="00646163"/>
    <w:rsid w:val="00662040"/>
    <w:rsid w:val="006842E1"/>
    <w:rsid w:val="00692F53"/>
    <w:rsid w:val="006D17C9"/>
    <w:rsid w:val="006D7853"/>
    <w:rsid w:val="00704EAD"/>
    <w:rsid w:val="007209CE"/>
    <w:rsid w:val="0077304A"/>
    <w:rsid w:val="007944C4"/>
    <w:rsid w:val="007B3461"/>
    <w:rsid w:val="007F6A0D"/>
    <w:rsid w:val="00802940"/>
    <w:rsid w:val="00891809"/>
    <w:rsid w:val="008C3DE4"/>
    <w:rsid w:val="008C51E6"/>
    <w:rsid w:val="008D01DC"/>
    <w:rsid w:val="008D3E83"/>
    <w:rsid w:val="009113B1"/>
    <w:rsid w:val="00912387"/>
    <w:rsid w:val="00914096"/>
    <w:rsid w:val="00934B1D"/>
    <w:rsid w:val="00974F42"/>
    <w:rsid w:val="00992EFE"/>
    <w:rsid w:val="009932FA"/>
    <w:rsid w:val="0099661A"/>
    <w:rsid w:val="009B7DEC"/>
    <w:rsid w:val="009C5920"/>
    <w:rsid w:val="009D1B5A"/>
    <w:rsid w:val="009D44B9"/>
    <w:rsid w:val="00A07467"/>
    <w:rsid w:val="00A31251"/>
    <w:rsid w:val="00A42F8C"/>
    <w:rsid w:val="00A46ADD"/>
    <w:rsid w:val="00A556C0"/>
    <w:rsid w:val="00A55E21"/>
    <w:rsid w:val="00A714A0"/>
    <w:rsid w:val="00A71F80"/>
    <w:rsid w:val="00A9277E"/>
    <w:rsid w:val="00A963DA"/>
    <w:rsid w:val="00A96FC9"/>
    <w:rsid w:val="00AA2406"/>
    <w:rsid w:val="00AF3552"/>
    <w:rsid w:val="00AF6715"/>
    <w:rsid w:val="00B440B9"/>
    <w:rsid w:val="00B64B23"/>
    <w:rsid w:val="00B76583"/>
    <w:rsid w:val="00B846B5"/>
    <w:rsid w:val="00BB4B2A"/>
    <w:rsid w:val="00BB639B"/>
    <w:rsid w:val="00BC3205"/>
    <w:rsid w:val="00BE077F"/>
    <w:rsid w:val="00BE44EE"/>
    <w:rsid w:val="00BE77BE"/>
    <w:rsid w:val="00C267B1"/>
    <w:rsid w:val="00C45427"/>
    <w:rsid w:val="00C61AD3"/>
    <w:rsid w:val="00C73F94"/>
    <w:rsid w:val="00CA637D"/>
    <w:rsid w:val="00CA7B7C"/>
    <w:rsid w:val="00CD0E8F"/>
    <w:rsid w:val="00CD5BCF"/>
    <w:rsid w:val="00D20BC0"/>
    <w:rsid w:val="00D46CC6"/>
    <w:rsid w:val="00D668F5"/>
    <w:rsid w:val="00D94EE1"/>
    <w:rsid w:val="00DB5B76"/>
    <w:rsid w:val="00DC0A9C"/>
    <w:rsid w:val="00DC7425"/>
    <w:rsid w:val="00DD6D8D"/>
    <w:rsid w:val="00DE1017"/>
    <w:rsid w:val="00DF1DB1"/>
    <w:rsid w:val="00E10B5B"/>
    <w:rsid w:val="00E15215"/>
    <w:rsid w:val="00E458C5"/>
    <w:rsid w:val="00E47A27"/>
    <w:rsid w:val="00EB116C"/>
    <w:rsid w:val="00ED6BA0"/>
    <w:rsid w:val="00F26AB8"/>
    <w:rsid w:val="00F26F22"/>
    <w:rsid w:val="00F74AFF"/>
    <w:rsid w:val="00F876EC"/>
    <w:rsid w:val="00FA5878"/>
    <w:rsid w:val="00FC16F2"/>
    <w:rsid w:val="00FD236A"/>
    <w:rsid w:val="00FD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52C"/>
    <w:rPr>
      <w:sz w:val="24"/>
      <w:lang w:val="de-DE"/>
    </w:rPr>
  </w:style>
  <w:style w:type="paragraph" w:styleId="Heading1">
    <w:name w:val="heading 1"/>
    <w:basedOn w:val="Normal"/>
    <w:next w:val="Normal"/>
    <w:qFormat/>
    <w:rsid w:val="003B352C"/>
    <w:pPr>
      <w:keepNext/>
      <w:keepLines/>
      <w:numPr>
        <w:numId w:val="11"/>
      </w:numPr>
      <w:spacing w:before="360" w:after="240"/>
      <w:jc w:val="both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3B352C"/>
    <w:pPr>
      <w:keepNext/>
      <w:numPr>
        <w:ilvl w:val="1"/>
        <w:numId w:val="11"/>
      </w:numPr>
      <w:spacing w:before="240" w:after="120"/>
      <w:jc w:val="both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3B352C"/>
    <w:pPr>
      <w:keepNext/>
      <w:numPr>
        <w:ilvl w:val="2"/>
        <w:numId w:val="11"/>
      </w:numPr>
      <w:spacing w:before="120" w:after="120"/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3B352C"/>
    <w:pPr>
      <w:keepNext/>
      <w:numPr>
        <w:ilvl w:val="3"/>
        <w:numId w:val="11"/>
      </w:numPr>
      <w:spacing w:before="240" w:after="60"/>
      <w:jc w:val="both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3B352C"/>
    <w:pPr>
      <w:numPr>
        <w:ilvl w:val="4"/>
        <w:numId w:val="11"/>
      </w:numPr>
      <w:spacing w:before="240" w:after="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3B352C"/>
    <w:pPr>
      <w:numPr>
        <w:ilvl w:val="5"/>
        <w:numId w:val="11"/>
      </w:numPr>
      <w:spacing w:before="240" w:after="6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3B352C"/>
    <w:pPr>
      <w:numPr>
        <w:ilvl w:val="6"/>
        <w:numId w:val="11"/>
      </w:numPr>
      <w:spacing w:before="240" w:after="60"/>
      <w:jc w:val="both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B352C"/>
    <w:pPr>
      <w:numPr>
        <w:ilvl w:val="7"/>
        <w:numId w:val="11"/>
      </w:numPr>
      <w:spacing w:before="240" w:after="60"/>
      <w:jc w:val="both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3B352C"/>
    <w:pPr>
      <w:numPr>
        <w:ilvl w:val="8"/>
        <w:numId w:val="11"/>
      </w:numPr>
      <w:spacing w:before="240" w:after="6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autoRedefine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ListBullet2">
    <w:name w:val="List Bullet 2"/>
    <w:basedOn w:val="Normal"/>
    <w:autoRedefine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ListBullet3">
    <w:name w:val="List Bullet 3"/>
    <w:basedOn w:val="Normal"/>
    <w:autoRedefine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ListBullet4">
    <w:name w:val="List Bullet 4"/>
    <w:basedOn w:val="Normal"/>
    <w:autoRedefine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ListBullet5">
    <w:name w:val="List Bullet 5"/>
    <w:basedOn w:val="Normal"/>
    <w:autoRedefine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ListNumber">
    <w:name w:val="List Number"/>
    <w:basedOn w:val="Normal"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ListNumber2">
    <w:name w:val="List Number 2"/>
    <w:basedOn w:val="Normal"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ListNumber3">
    <w:name w:val="List Number 3"/>
    <w:basedOn w:val="Normal"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ListNumber4">
    <w:name w:val="List Number 4"/>
    <w:basedOn w:val="Normal"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ListNumber5">
    <w:name w:val="List Number 5"/>
    <w:basedOn w:val="Normal"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Footer">
    <w:name w:val="foot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TOC1">
    <w:name w:val="toc 1"/>
    <w:basedOn w:val="Normal"/>
    <w:next w:val="Normal"/>
    <w:autoRedefine/>
    <w:uiPriority w:val="39"/>
    <w:rsid w:val="003B352C"/>
    <w:pPr>
      <w:tabs>
        <w:tab w:val="right" w:leader="dot" w:pos="9071"/>
      </w:tabs>
      <w:spacing w:before="120" w:after="120"/>
    </w:pPr>
    <w:rPr>
      <w:b/>
      <w:caps/>
    </w:rPr>
  </w:style>
  <w:style w:type="paragraph" w:customStyle="1" w:styleId="Hngend">
    <w:name w:val="Hängend"/>
    <w:basedOn w:val="Normal"/>
    <w:rsid w:val="003B352C"/>
    <w:pPr>
      <w:ind w:left="1134" w:hanging="1134"/>
      <w:jc w:val="both"/>
    </w:pPr>
    <w:rPr>
      <w:rFonts w:ascii="Arial" w:hAnsi="Arial"/>
    </w:rPr>
  </w:style>
  <w:style w:type="paragraph" w:styleId="Caption">
    <w:name w:val="caption"/>
    <w:basedOn w:val="Normal"/>
    <w:next w:val="Normal"/>
    <w:qFormat/>
    <w:rsid w:val="003B352C"/>
    <w:pPr>
      <w:spacing w:before="120" w:after="120"/>
      <w:jc w:val="both"/>
    </w:pPr>
    <w:rPr>
      <w:b/>
    </w:rPr>
  </w:style>
  <w:style w:type="character" w:styleId="PageNumber">
    <w:name w:val="page number"/>
    <w:semiHidden/>
    <w:rsid w:val="003B352C"/>
    <w:rPr>
      <w:rFonts w:ascii="Arial" w:hAnsi="Arial"/>
    </w:rPr>
  </w:style>
  <w:style w:type="paragraph" w:styleId="Header">
    <w:name w:val="head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BodyText">
    <w:name w:val="Body Text"/>
    <w:basedOn w:val="Normal"/>
    <w:semiHidden/>
    <w:rsid w:val="003B352C"/>
    <w:rPr>
      <w:i/>
    </w:rPr>
  </w:style>
  <w:style w:type="paragraph" w:styleId="TOC2">
    <w:name w:val="toc 2"/>
    <w:basedOn w:val="Normal"/>
    <w:next w:val="Normal"/>
    <w:autoRedefine/>
    <w:uiPriority w:val="39"/>
    <w:rsid w:val="003B352C"/>
    <w:pPr>
      <w:ind w:left="240"/>
    </w:pPr>
  </w:style>
  <w:style w:type="character" w:styleId="Hyperlink">
    <w:name w:val="Hyperlink"/>
    <w:basedOn w:val="DefaultParagraphFont"/>
    <w:uiPriority w:val="99"/>
    <w:unhideWhenUsed/>
    <w:rsid w:val="001F35A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61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18D"/>
    <w:rPr>
      <w:rFonts w:ascii="Tahoma" w:hAnsi="Tahoma" w:cs="Tahoma"/>
      <w:sz w:val="16"/>
      <w:szCs w:val="16"/>
      <w:lang w:val="de-DE"/>
    </w:rPr>
  </w:style>
  <w:style w:type="character" w:customStyle="1" w:styleId="shorttext">
    <w:name w:val="short_text"/>
    <w:basedOn w:val="DefaultParagraphFont"/>
    <w:rsid w:val="007B3461"/>
  </w:style>
  <w:style w:type="paragraph" w:styleId="ListParagraph">
    <w:name w:val="List Paragraph"/>
    <w:basedOn w:val="Normal"/>
    <w:uiPriority w:val="34"/>
    <w:qFormat/>
    <w:rsid w:val="00DD6D8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461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6163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6163"/>
    <w:rPr>
      <w:lang w:val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61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6163"/>
    <w:rPr>
      <w:b/>
      <w:bCs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9" Type="http://schemas.openxmlformats.org/officeDocument/2006/relationships/theme" Target="theme/theme1.xml"/><Relationship Id="rId21" Type="http://schemas.openxmlformats.org/officeDocument/2006/relationships/diagramColors" Target="diagrams/colors3.xm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diagramLayout" Target="diagrams/layout5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image" Target="media/image2.png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header" Target="header2.xml"/><Relationship Id="rId8" Type="http://schemas.openxmlformats.org/officeDocument/2006/relationships/diagramData" Target="diagrams/data1.xml"/><Relationship Id="rId3" Type="http://schemas.microsoft.com/office/2007/relationships/stylesWithEffects" Target="stylesWithEffect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links\vorlagen\sw-pm97\project-plan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</a:t>
          </a:r>
        </a:p>
        <a:p>
          <a:r>
            <a:rPr lang="pt-BR" b="1">
              <a:solidFill>
                <a:sysClr val="windowText" lastClr="000000"/>
              </a:solidFill>
            </a:rPr>
            <a:t>Robotino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7C7CA1-EB96-47A3-917C-5E0620913C8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CA - Gerência de Configuração</a:t>
          </a:r>
        </a:p>
      </dgm:t>
    </dgm:pt>
    <dgm:pt modelId="{B0F7328C-B709-4917-BFCE-E7A73C58DDE6}" type="par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34A70F4-8E52-4C7D-8D1B-8D76F2CDAED5}" type="sib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D0F5D046-6C92-4413-9655-2EA20D5F6A4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QA - Garantia de Qualidade</a:t>
          </a:r>
        </a:p>
      </dgm:t>
    </dgm:pt>
    <dgm:pt modelId="{6E784E8A-BE53-45B7-B569-D82ADA78D29A}" type="par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7B11FCE-1319-4826-A36D-660A2FB5A5A6}" type="sib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BC2FC66-1CC4-458E-9123-F32B14980E0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A30CE60E-D85D-4180-8397-31001E1EB0BB}" type="par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575524-A420-4415-A7F6-42102F85A1E0}" type="sib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4745888-BA78-4A13-A8D6-106670451E4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E1682251-BB38-48AC-98DC-049CBF211057}" type="par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9CBC541-F58C-46A1-88DA-62DE582494A1}" type="sib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B5ED471-27BD-4EDF-BCBF-3C48E195A28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garantia de qualidade</a:t>
          </a:r>
        </a:p>
      </dgm:t>
    </dgm:pt>
    <dgm:pt modelId="{D35B9780-2392-4777-800A-7C7FED9A848E}" type="par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A0800C9-2B09-491D-A301-7C0BC6FDB5B9}" type="sib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3FBE94DB-025A-47F7-9869-3E0480661CE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A9803B12-CF5D-43C7-B108-9E6A3FBA014A}" type="par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B52933D-9651-4070-85D7-888F92426A11}" type="sib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565A764-42B2-41B0-B665-F8D3AF84CDBF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de testes</a:t>
          </a:r>
        </a:p>
      </dgm:t>
    </dgm:pt>
    <dgm:pt modelId="{5C3BE550-BDE3-402B-9332-06321FBFB2DB}" type="par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97F7E487-E56B-4E9F-B60C-68ED3358D424}" type="sib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74C7D4F-724C-462F-BE27-A0112860FFC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Desenvolver cenários de testes</a:t>
          </a:r>
        </a:p>
      </dgm:t>
    </dgm:pt>
    <dgm:pt modelId="{D341A5BA-883B-4690-ADE7-0AFDE774D6A6}" type="par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F19B279-0ACA-40D8-BD2D-39088B43A5A1}" type="sib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7652EBD-4065-42B5-AD96-229374395A8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Testar os módulos e o sistema</a:t>
          </a:r>
        </a:p>
      </dgm:t>
    </dgm:pt>
    <dgm:pt modelId="{50DDDFFE-8572-410E-8829-E929D028B072}" type="par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CD613B8-C806-471F-AFA4-A021A2090395}" type="sib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1B8B23FA-F06D-4C6B-A08B-03B9F426DA2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PM - Gerenciamento de Projeto</a:t>
          </a:r>
        </a:p>
      </dgm:t>
    </dgm:pt>
    <dgm:pt modelId="{319BDD69-5C85-46C1-AF0D-75242B87B314}" type="parTrans" cxnId="{5CC623C6-2BD4-408C-8B84-10854BFD742F}">
      <dgm:prSet/>
      <dgm:spPr/>
      <dgm:t>
        <a:bodyPr/>
        <a:lstStyle/>
        <a:p>
          <a:endParaRPr lang="pt-BR"/>
        </a:p>
      </dgm:t>
    </dgm:pt>
    <dgm:pt modelId="{16B61F9B-4578-4398-A7E8-B485C78F2F3D}" type="sibTrans" cxnId="{5CC623C6-2BD4-408C-8B84-10854BFD742F}">
      <dgm:prSet/>
      <dgm:spPr/>
      <dgm:t>
        <a:bodyPr/>
        <a:lstStyle/>
        <a:p>
          <a:endParaRPr lang="pt-BR"/>
        </a:p>
      </dgm:t>
    </dgm:pt>
    <dgm:pt modelId="{F46B7725-8DB9-4688-828C-1958BA34E4F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Plano de projeto</a:t>
          </a:r>
        </a:p>
      </dgm:t>
    </dgm:pt>
    <dgm:pt modelId="{7AB97A9F-077B-4A6C-8B5B-E38F1A2E30DA}" type="parTrans" cxnId="{FEFD6321-CCA2-4389-9C85-49BCBFDCCE1B}">
      <dgm:prSet/>
      <dgm:spPr/>
      <dgm:t>
        <a:bodyPr/>
        <a:lstStyle/>
        <a:p>
          <a:endParaRPr lang="pt-BR"/>
        </a:p>
      </dgm:t>
    </dgm:pt>
    <dgm:pt modelId="{8EE658C9-38BC-48E9-ACFC-EBE7A5AF3B61}" type="sibTrans" cxnId="{FEFD6321-CCA2-4389-9C85-49BCBFDCCE1B}">
      <dgm:prSet/>
      <dgm:spPr/>
      <dgm:t>
        <a:bodyPr/>
        <a:lstStyle/>
        <a:p>
          <a:endParaRPr lang="pt-BR"/>
        </a:p>
      </dgm:t>
    </dgm:pt>
    <dgm:pt modelId="{0FF916A3-BC62-4513-B181-9561B03D296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Coordenação de tarefas</a:t>
          </a:r>
        </a:p>
      </dgm:t>
    </dgm:pt>
    <dgm:pt modelId="{352FE649-DF1E-4F55-B53D-832895091236}" type="parTrans" cxnId="{35D70048-75AD-4C78-8BF2-CA6B752C0B74}">
      <dgm:prSet/>
      <dgm:spPr/>
      <dgm:t>
        <a:bodyPr/>
        <a:lstStyle/>
        <a:p>
          <a:endParaRPr lang="pt-BR"/>
        </a:p>
      </dgm:t>
    </dgm:pt>
    <dgm:pt modelId="{16827718-5140-434B-A72A-39C72EAB68D9}" type="sibTrans" cxnId="{35D70048-75AD-4C78-8BF2-CA6B752C0B74}">
      <dgm:prSet/>
      <dgm:spPr/>
      <dgm:t>
        <a:bodyPr/>
        <a:lstStyle/>
        <a:p>
          <a:endParaRPr lang="pt-BR"/>
        </a:p>
      </dgm:t>
    </dgm:pt>
    <dgm:pt modelId="{EC3779EB-4006-4092-B2A0-74951054B67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DS - Desenvolvimento de Sistema</a:t>
          </a:r>
        </a:p>
      </dgm:t>
    </dgm:pt>
    <dgm:pt modelId="{D721AF67-1743-4B9F-9E78-9D3992B383F0}" type="parTrans" cxnId="{FA75DC93-FDEF-42A9-AC12-91D8DA4B5FE3}">
      <dgm:prSet/>
      <dgm:spPr/>
      <dgm:t>
        <a:bodyPr/>
        <a:lstStyle/>
        <a:p>
          <a:endParaRPr lang="pt-BR"/>
        </a:p>
      </dgm:t>
    </dgm:pt>
    <dgm:pt modelId="{E459CFA5-3860-4404-8E40-C991E895723C}" type="sibTrans" cxnId="{FA75DC93-FDEF-42A9-AC12-91D8DA4B5FE3}">
      <dgm:prSet/>
      <dgm:spPr/>
      <dgm:t>
        <a:bodyPr/>
        <a:lstStyle/>
        <a:p>
          <a:endParaRPr lang="pt-BR"/>
        </a:p>
      </dgm:t>
    </dgm:pt>
    <dgm:pt modelId="{AB3B8355-1C80-47DB-858B-36038F28FF5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do sistema</a:t>
          </a:r>
        </a:p>
      </dgm:t>
    </dgm:pt>
    <dgm:pt modelId="{4EAAF61E-957D-4A7B-95DB-850F647DC44C}" type="parTrans" cxnId="{7CCAABCC-7956-44C0-9D60-C70B6B473ECA}">
      <dgm:prSet/>
      <dgm:spPr/>
      <dgm:t>
        <a:bodyPr/>
        <a:lstStyle/>
        <a:p>
          <a:endParaRPr lang="pt-BR"/>
        </a:p>
      </dgm:t>
    </dgm:pt>
    <dgm:pt modelId="{6667B926-5FF2-4E42-BF5D-8D7FDAA59517}" type="sibTrans" cxnId="{7CCAABCC-7956-44C0-9D60-C70B6B473ECA}">
      <dgm:prSet/>
      <dgm:spPr/>
      <dgm:t>
        <a:bodyPr/>
        <a:lstStyle/>
        <a:p>
          <a:endParaRPr lang="pt-BR"/>
        </a:p>
      </dgm:t>
    </dgm:pt>
    <dgm:pt modelId="{32132041-032F-4E97-8A67-66C0783F38C1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Engenharia de requisitos</a:t>
          </a:r>
        </a:p>
      </dgm:t>
    </dgm:pt>
    <dgm:pt modelId="{E5D79086-A107-41C3-9123-8DAF6F7A6411}" type="parTrans" cxnId="{C1B2FE1F-EA6B-4F3F-B6B6-0FBAB3ADD155}">
      <dgm:prSet/>
      <dgm:spPr/>
      <dgm:t>
        <a:bodyPr/>
        <a:lstStyle/>
        <a:p>
          <a:endParaRPr lang="pt-BR"/>
        </a:p>
      </dgm:t>
    </dgm:pt>
    <dgm:pt modelId="{8D46641F-2EB1-4510-AF83-AAFE4E2263E0}" type="sibTrans" cxnId="{C1B2FE1F-EA6B-4F3F-B6B6-0FBAB3ADD155}">
      <dgm:prSet/>
      <dgm:spPr/>
      <dgm:t>
        <a:bodyPr/>
        <a:lstStyle/>
        <a:p>
          <a:endParaRPr lang="pt-BR"/>
        </a:p>
      </dgm:t>
    </dgm:pt>
    <dgm:pt modelId="{392961CD-6A0C-4BEA-AB34-08400CDFEFC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de Sistema</a:t>
          </a:r>
        </a:p>
      </dgm:t>
    </dgm:pt>
    <dgm:pt modelId="{023A1A1F-2DD3-4B86-B619-59A1A844E959}" type="parTrans" cxnId="{71B797C5-17D2-4325-B31A-938D9787DA58}">
      <dgm:prSet/>
      <dgm:spPr/>
      <dgm:t>
        <a:bodyPr/>
        <a:lstStyle/>
        <a:p>
          <a:endParaRPr lang="pt-BR"/>
        </a:p>
      </dgm:t>
    </dgm:pt>
    <dgm:pt modelId="{F6F13210-F5F1-4912-8A61-6BB2CC6B53F7}" type="sibTrans" cxnId="{71B797C5-17D2-4325-B31A-938D9787DA58}">
      <dgm:prSet/>
      <dgm:spPr/>
      <dgm:t>
        <a:bodyPr/>
        <a:lstStyle/>
        <a:p>
          <a:endParaRPr lang="pt-BR"/>
        </a:p>
      </dgm:t>
    </dgm:pt>
    <dgm:pt modelId="{A46C2F36-55DD-41B8-AEA6-7E00A20ADCD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 e testes de módulos</a:t>
          </a:r>
        </a:p>
      </dgm:t>
    </dgm:pt>
    <dgm:pt modelId="{214086CE-CBD5-41CB-B245-EC96BE495E4D}" type="parTrans" cxnId="{6F76E496-492B-4C79-9755-82DED9A6F1E4}">
      <dgm:prSet/>
      <dgm:spPr/>
      <dgm:t>
        <a:bodyPr/>
        <a:lstStyle/>
        <a:p>
          <a:endParaRPr lang="pt-BR"/>
        </a:p>
      </dgm:t>
    </dgm:pt>
    <dgm:pt modelId="{2BFBC69F-BF4B-4E17-A8F3-B1A2B1C5689C}" type="sibTrans" cxnId="{6F76E496-492B-4C79-9755-82DED9A6F1E4}">
      <dgm:prSet/>
      <dgm:spPr/>
      <dgm:t>
        <a:bodyPr/>
        <a:lstStyle/>
        <a:p>
          <a:endParaRPr lang="pt-BR"/>
        </a:p>
      </dgm:t>
    </dgm:pt>
    <dgm:pt modelId="{4F14F0BE-BCED-48A8-99AD-91651B371F8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testes do sistema</a:t>
          </a:r>
        </a:p>
      </dgm:t>
    </dgm:pt>
    <dgm:pt modelId="{D6B51C53-9D75-4429-9F03-6FC243050376}" type="parTrans" cxnId="{9219B6CD-9353-4BF7-9C92-80C7BFF7335E}">
      <dgm:prSet/>
      <dgm:spPr/>
      <dgm:t>
        <a:bodyPr/>
        <a:lstStyle/>
        <a:p>
          <a:endParaRPr lang="pt-BR"/>
        </a:p>
      </dgm:t>
    </dgm:pt>
    <dgm:pt modelId="{678A0E81-0FD9-4557-AB44-C93E3E72A2C6}" type="sibTrans" cxnId="{9219B6CD-9353-4BF7-9C92-80C7BFF7335E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D1F25778-9A52-4AC0-8967-1C760BD5A7B5}" type="pres">
      <dgm:prSet presAssocID="{B0F7328C-B709-4917-BFCE-E7A73C58DDE6}" presName="Name37" presStyleLbl="parChTrans1D2" presStyleIdx="0" presStyleCnt="4"/>
      <dgm:spPr/>
      <dgm:t>
        <a:bodyPr/>
        <a:lstStyle/>
        <a:p>
          <a:endParaRPr lang="pt-BR"/>
        </a:p>
      </dgm:t>
    </dgm:pt>
    <dgm:pt modelId="{F7929344-27C8-4E3C-B1C2-0C47725345B4}" type="pres">
      <dgm:prSet presAssocID="{FD7C7CA1-EB96-47A3-917C-5E0620913C83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217594B9-40FD-4E65-9FB1-66EAC7770016}" type="pres">
      <dgm:prSet presAssocID="{FD7C7CA1-EB96-47A3-917C-5E0620913C83}" presName="rootComposite" presStyleCnt="0"/>
      <dgm:spPr/>
      <dgm:t>
        <a:bodyPr/>
        <a:lstStyle/>
        <a:p>
          <a:endParaRPr lang="pt-BR"/>
        </a:p>
      </dgm:t>
    </dgm:pt>
    <dgm:pt modelId="{CF10B1F4-C64D-4E76-97BC-9BC465C7E1CB}" type="pres">
      <dgm:prSet presAssocID="{FD7C7CA1-EB96-47A3-917C-5E0620913C8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AFAF621-4D77-48D2-8E53-A91DCFF89EE1}" type="pres">
      <dgm:prSet presAssocID="{FD7C7CA1-EB96-47A3-917C-5E0620913C83}" presName="rootConnector" presStyleLbl="node2" presStyleIdx="0" presStyleCnt="4"/>
      <dgm:spPr/>
      <dgm:t>
        <a:bodyPr/>
        <a:lstStyle/>
        <a:p>
          <a:endParaRPr lang="pt-BR"/>
        </a:p>
      </dgm:t>
    </dgm:pt>
    <dgm:pt modelId="{67FDC86B-4A75-4705-8788-48867EB16C16}" type="pres">
      <dgm:prSet presAssocID="{FD7C7CA1-EB96-47A3-917C-5E0620913C83}" presName="hierChild4" presStyleCnt="0"/>
      <dgm:spPr/>
      <dgm:t>
        <a:bodyPr/>
        <a:lstStyle/>
        <a:p>
          <a:endParaRPr lang="pt-BR"/>
        </a:p>
      </dgm:t>
    </dgm:pt>
    <dgm:pt modelId="{AE16D997-1960-4879-9800-76FD458DF0CD}" type="pres">
      <dgm:prSet presAssocID="{A30CE60E-D85D-4180-8397-31001E1EB0BB}" presName="Name37" presStyleLbl="parChTrans1D3" presStyleIdx="0" presStyleCnt="5"/>
      <dgm:spPr/>
      <dgm:t>
        <a:bodyPr/>
        <a:lstStyle/>
        <a:p>
          <a:endParaRPr lang="pt-BR"/>
        </a:p>
      </dgm:t>
    </dgm:pt>
    <dgm:pt modelId="{A8C1B425-D31E-4A1B-9696-F475BAE32660}" type="pres">
      <dgm:prSet presAssocID="{FBC2FC66-1CC4-458E-9123-F32B14980E09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E588C5FB-920C-47B8-9EA4-6D2C56D84052}" type="pres">
      <dgm:prSet presAssocID="{FBC2FC66-1CC4-458E-9123-F32B14980E09}" presName="rootComposite" presStyleCnt="0"/>
      <dgm:spPr/>
      <dgm:t>
        <a:bodyPr/>
        <a:lstStyle/>
        <a:p>
          <a:endParaRPr lang="pt-BR"/>
        </a:p>
      </dgm:t>
    </dgm:pt>
    <dgm:pt modelId="{769C8F6B-0B62-4721-BAB4-21A9AFCEF76F}" type="pres">
      <dgm:prSet presAssocID="{FBC2FC66-1CC4-458E-9123-F32B14980E09}" presName="rootText" presStyleLbl="node3" presStyleIdx="0" presStyleCnt="5" custScaleX="1093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7F0A83C-6E90-4B0D-AFBD-AE6BB5464724}" type="pres">
      <dgm:prSet presAssocID="{FBC2FC66-1CC4-458E-9123-F32B14980E09}" presName="rootConnector" presStyleLbl="node3" presStyleIdx="0" presStyleCnt="5"/>
      <dgm:spPr/>
      <dgm:t>
        <a:bodyPr/>
        <a:lstStyle/>
        <a:p>
          <a:endParaRPr lang="pt-BR"/>
        </a:p>
      </dgm:t>
    </dgm:pt>
    <dgm:pt modelId="{8B866970-8923-4432-93C3-2E732A4BD3E3}" type="pres">
      <dgm:prSet presAssocID="{FBC2FC66-1CC4-458E-9123-F32B14980E09}" presName="hierChild4" presStyleCnt="0"/>
      <dgm:spPr/>
      <dgm:t>
        <a:bodyPr/>
        <a:lstStyle/>
        <a:p>
          <a:endParaRPr lang="pt-BR"/>
        </a:p>
      </dgm:t>
    </dgm:pt>
    <dgm:pt modelId="{0F61328B-FAE6-4728-9FFE-F6A1B9023F58}" type="pres">
      <dgm:prSet presAssocID="{E1682251-BB38-48AC-98DC-049CBF211057}" presName="Name37" presStyleLbl="parChTrans1D4" presStyleIdx="0" presStyleCnt="9"/>
      <dgm:spPr/>
      <dgm:t>
        <a:bodyPr/>
        <a:lstStyle/>
        <a:p>
          <a:endParaRPr lang="pt-BR"/>
        </a:p>
      </dgm:t>
    </dgm:pt>
    <dgm:pt modelId="{4B561E50-A234-4E39-A9D9-B2A663B6B5BC}" type="pres">
      <dgm:prSet presAssocID="{C4745888-BA78-4A13-A8D6-106670451E48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8C207DB-8FE0-42F5-86D9-85A77C57F3DB}" type="pres">
      <dgm:prSet presAssocID="{C4745888-BA78-4A13-A8D6-106670451E48}" presName="rootComposite" presStyleCnt="0"/>
      <dgm:spPr/>
      <dgm:t>
        <a:bodyPr/>
        <a:lstStyle/>
        <a:p>
          <a:endParaRPr lang="pt-BR"/>
        </a:p>
      </dgm:t>
    </dgm:pt>
    <dgm:pt modelId="{C0E652B7-6E10-4E65-AFE4-E8662E8D588F}" type="pres">
      <dgm:prSet presAssocID="{C4745888-BA78-4A13-A8D6-106670451E48}" presName="rootText" presStyleLbl="node4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9D8DD42-FF76-4B41-8C36-A789322AC4D8}" type="pres">
      <dgm:prSet presAssocID="{C4745888-BA78-4A13-A8D6-106670451E48}" presName="rootConnector" presStyleLbl="node4" presStyleIdx="0" presStyleCnt="9"/>
      <dgm:spPr/>
      <dgm:t>
        <a:bodyPr/>
        <a:lstStyle/>
        <a:p>
          <a:endParaRPr lang="pt-BR"/>
        </a:p>
      </dgm:t>
    </dgm:pt>
    <dgm:pt modelId="{8CF9D3DA-C229-49CC-825A-354476697C92}" type="pres">
      <dgm:prSet presAssocID="{C4745888-BA78-4A13-A8D6-106670451E48}" presName="hierChild4" presStyleCnt="0"/>
      <dgm:spPr/>
      <dgm:t>
        <a:bodyPr/>
        <a:lstStyle/>
        <a:p>
          <a:endParaRPr lang="pt-BR"/>
        </a:p>
      </dgm:t>
    </dgm:pt>
    <dgm:pt modelId="{0B3D9E4F-2281-4B12-B8E3-D372119E17F3}" type="pres">
      <dgm:prSet presAssocID="{C4745888-BA78-4A13-A8D6-106670451E48}" presName="hierChild5" presStyleCnt="0"/>
      <dgm:spPr/>
      <dgm:t>
        <a:bodyPr/>
        <a:lstStyle/>
        <a:p>
          <a:endParaRPr lang="pt-BR"/>
        </a:p>
      </dgm:t>
    </dgm:pt>
    <dgm:pt modelId="{AC166410-A3E2-4777-B87B-5EEAF243A1E3}" type="pres">
      <dgm:prSet presAssocID="{FBC2FC66-1CC4-458E-9123-F32B14980E09}" presName="hierChild5" presStyleCnt="0"/>
      <dgm:spPr/>
      <dgm:t>
        <a:bodyPr/>
        <a:lstStyle/>
        <a:p>
          <a:endParaRPr lang="pt-BR"/>
        </a:p>
      </dgm:t>
    </dgm:pt>
    <dgm:pt modelId="{9106CD69-F19E-42B1-AA9E-AA9E575E5157}" type="pres">
      <dgm:prSet presAssocID="{FD7C7CA1-EB96-47A3-917C-5E0620913C83}" presName="hierChild5" presStyleCnt="0"/>
      <dgm:spPr/>
      <dgm:t>
        <a:bodyPr/>
        <a:lstStyle/>
        <a:p>
          <a:endParaRPr lang="pt-BR"/>
        </a:p>
      </dgm:t>
    </dgm:pt>
    <dgm:pt modelId="{6DCC2246-06D8-46D0-8B8B-C2E2018790BD}" type="pres">
      <dgm:prSet presAssocID="{319BDD69-5C85-46C1-AF0D-75242B87B314}" presName="Name37" presStyleLbl="parChTrans1D2" presStyleIdx="1" presStyleCnt="4"/>
      <dgm:spPr/>
      <dgm:t>
        <a:bodyPr/>
        <a:lstStyle/>
        <a:p>
          <a:endParaRPr lang="pt-BR"/>
        </a:p>
      </dgm:t>
    </dgm:pt>
    <dgm:pt modelId="{35EBA6E7-7C5B-40FC-B142-6C71BE61E6CF}" type="pres">
      <dgm:prSet presAssocID="{1B8B23FA-F06D-4C6B-A08B-03B9F426DA25}" presName="hierRoot2" presStyleCnt="0">
        <dgm:presLayoutVars>
          <dgm:hierBranch val="init"/>
        </dgm:presLayoutVars>
      </dgm:prSet>
      <dgm:spPr/>
    </dgm:pt>
    <dgm:pt modelId="{75C7BD6C-A2A1-4598-984F-63BDFE8B281E}" type="pres">
      <dgm:prSet presAssocID="{1B8B23FA-F06D-4C6B-A08B-03B9F426DA25}" presName="rootComposite" presStyleCnt="0"/>
      <dgm:spPr/>
    </dgm:pt>
    <dgm:pt modelId="{C72BCE78-38CE-4BC8-BC8B-469006215BCA}" type="pres">
      <dgm:prSet presAssocID="{1B8B23FA-F06D-4C6B-A08B-03B9F426DA25}" presName="rootText" presStyleLbl="node2" presStyleIdx="1" presStyleCnt="4" custScaleX="13011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7F903CD-D838-4009-9E8E-F41C6D81115F}" type="pres">
      <dgm:prSet presAssocID="{1B8B23FA-F06D-4C6B-A08B-03B9F426DA25}" presName="rootConnector" presStyleLbl="node2" presStyleIdx="1" presStyleCnt="4"/>
      <dgm:spPr/>
      <dgm:t>
        <a:bodyPr/>
        <a:lstStyle/>
        <a:p>
          <a:endParaRPr lang="pt-BR"/>
        </a:p>
      </dgm:t>
    </dgm:pt>
    <dgm:pt modelId="{13024F00-5C49-4CB3-8820-84DA17CBDD20}" type="pres">
      <dgm:prSet presAssocID="{1B8B23FA-F06D-4C6B-A08B-03B9F426DA25}" presName="hierChild4" presStyleCnt="0"/>
      <dgm:spPr/>
    </dgm:pt>
    <dgm:pt modelId="{EF5372FC-1146-4208-9BD8-49CEFB54317C}" type="pres">
      <dgm:prSet presAssocID="{7AB97A9F-077B-4A6C-8B5B-E38F1A2E30DA}" presName="Name37" presStyleLbl="parChTrans1D3" presStyleIdx="1" presStyleCnt="5"/>
      <dgm:spPr/>
      <dgm:t>
        <a:bodyPr/>
        <a:lstStyle/>
        <a:p>
          <a:endParaRPr lang="pt-BR"/>
        </a:p>
      </dgm:t>
    </dgm:pt>
    <dgm:pt modelId="{AA792360-7900-445E-BA38-DC4221B99022}" type="pres">
      <dgm:prSet presAssocID="{F46B7725-8DB9-4688-828C-1958BA34E4F3}" presName="hierRoot2" presStyleCnt="0">
        <dgm:presLayoutVars>
          <dgm:hierBranch val="init"/>
        </dgm:presLayoutVars>
      </dgm:prSet>
      <dgm:spPr/>
    </dgm:pt>
    <dgm:pt modelId="{1777766E-A316-4C96-94B3-86BBAC1C0AFB}" type="pres">
      <dgm:prSet presAssocID="{F46B7725-8DB9-4688-828C-1958BA34E4F3}" presName="rootComposite" presStyleCnt="0"/>
      <dgm:spPr/>
    </dgm:pt>
    <dgm:pt modelId="{8E603A7A-C87D-435D-8737-C77A4B19CB8C}" type="pres">
      <dgm:prSet presAssocID="{F46B7725-8DB9-4688-828C-1958BA34E4F3}" presName="rootText" presStyleLbl="node3" presStyleIdx="1" presStyleCnt="5" custScaleX="10300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54F6418-B7AB-4EAF-A07E-434DAA0068E9}" type="pres">
      <dgm:prSet presAssocID="{F46B7725-8DB9-4688-828C-1958BA34E4F3}" presName="rootConnector" presStyleLbl="node3" presStyleIdx="1" presStyleCnt="5"/>
      <dgm:spPr/>
      <dgm:t>
        <a:bodyPr/>
        <a:lstStyle/>
        <a:p>
          <a:endParaRPr lang="pt-BR"/>
        </a:p>
      </dgm:t>
    </dgm:pt>
    <dgm:pt modelId="{E5430D51-07A5-4E69-B4A2-9EEB3475FFB2}" type="pres">
      <dgm:prSet presAssocID="{F46B7725-8DB9-4688-828C-1958BA34E4F3}" presName="hierChild4" presStyleCnt="0"/>
      <dgm:spPr/>
    </dgm:pt>
    <dgm:pt modelId="{93520B9A-3DE1-4CA1-9E67-14B49CD99567}" type="pres">
      <dgm:prSet presAssocID="{F46B7725-8DB9-4688-828C-1958BA34E4F3}" presName="hierChild5" presStyleCnt="0"/>
      <dgm:spPr/>
    </dgm:pt>
    <dgm:pt modelId="{7516E69F-354B-4A87-99B0-F507F448FE76}" type="pres">
      <dgm:prSet presAssocID="{352FE649-DF1E-4F55-B53D-832895091236}" presName="Name37" presStyleLbl="parChTrans1D3" presStyleIdx="2" presStyleCnt="5"/>
      <dgm:spPr/>
      <dgm:t>
        <a:bodyPr/>
        <a:lstStyle/>
        <a:p>
          <a:endParaRPr lang="pt-BR"/>
        </a:p>
      </dgm:t>
    </dgm:pt>
    <dgm:pt modelId="{D718954C-F033-4736-87C0-3C71D3CDD4C1}" type="pres">
      <dgm:prSet presAssocID="{0FF916A3-BC62-4513-B181-9561B03D2962}" presName="hierRoot2" presStyleCnt="0">
        <dgm:presLayoutVars>
          <dgm:hierBranch val="init"/>
        </dgm:presLayoutVars>
      </dgm:prSet>
      <dgm:spPr/>
    </dgm:pt>
    <dgm:pt modelId="{187F3B36-45B6-4DB1-9434-98AB842FD3B1}" type="pres">
      <dgm:prSet presAssocID="{0FF916A3-BC62-4513-B181-9561B03D2962}" presName="rootComposite" presStyleCnt="0"/>
      <dgm:spPr/>
    </dgm:pt>
    <dgm:pt modelId="{96C7F7D4-9FD4-44F6-B29E-29F1E3514721}" type="pres">
      <dgm:prSet presAssocID="{0FF916A3-BC62-4513-B181-9561B03D2962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BB8D194-FDBD-4CC8-B290-56D7D78A29ED}" type="pres">
      <dgm:prSet presAssocID="{0FF916A3-BC62-4513-B181-9561B03D2962}" presName="rootConnector" presStyleLbl="node3" presStyleIdx="2" presStyleCnt="5"/>
      <dgm:spPr/>
      <dgm:t>
        <a:bodyPr/>
        <a:lstStyle/>
        <a:p>
          <a:endParaRPr lang="pt-BR"/>
        </a:p>
      </dgm:t>
    </dgm:pt>
    <dgm:pt modelId="{7CF8992E-60A5-4FD3-BEB8-09143BD22E07}" type="pres">
      <dgm:prSet presAssocID="{0FF916A3-BC62-4513-B181-9561B03D2962}" presName="hierChild4" presStyleCnt="0"/>
      <dgm:spPr/>
    </dgm:pt>
    <dgm:pt modelId="{24EAAC01-7A84-4B00-8876-E377A52D509A}" type="pres">
      <dgm:prSet presAssocID="{0FF916A3-BC62-4513-B181-9561B03D2962}" presName="hierChild5" presStyleCnt="0"/>
      <dgm:spPr/>
    </dgm:pt>
    <dgm:pt modelId="{B8DD1711-7F40-4494-BA23-231F675F291B}" type="pres">
      <dgm:prSet presAssocID="{1B8B23FA-F06D-4C6B-A08B-03B9F426DA25}" presName="hierChild5" presStyleCnt="0"/>
      <dgm:spPr/>
    </dgm:pt>
    <dgm:pt modelId="{A3C392AF-9C01-46A4-9FD2-73AC7AEF5D09}" type="pres">
      <dgm:prSet presAssocID="{6E784E8A-BE53-45B7-B569-D82ADA78D29A}" presName="Name37" presStyleLbl="parChTrans1D2" presStyleIdx="2" presStyleCnt="4"/>
      <dgm:spPr/>
      <dgm:t>
        <a:bodyPr/>
        <a:lstStyle/>
        <a:p>
          <a:endParaRPr lang="pt-BR"/>
        </a:p>
      </dgm:t>
    </dgm:pt>
    <dgm:pt modelId="{A14B13E8-C01D-4094-9AF7-79C57655A7A5}" type="pres">
      <dgm:prSet presAssocID="{D0F5D046-6C92-4413-9655-2EA20D5F6A4D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3BC18C10-4E86-4B3E-B367-BB2B6A18C79C}" type="pres">
      <dgm:prSet presAssocID="{D0F5D046-6C92-4413-9655-2EA20D5F6A4D}" presName="rootComposite" presStyleCnt="0"/>
      <dgm:spPr/>
      <dgm:t>
        <a:bodyPr/>
        <a:lstStyle/>
        <a:p>
          <a:endParaRPr lang="pt-BR"/>
        </a:p>
      </dgm:t>
    </dgm:pt>
    <dgm:pt modelId="{585B1D7D-91C5-4A18-B94F-DB4C71521DD3}" type="pres">
      <dgm:prSet presAssocID="{D0F5D046-6C92-4413-9655-2EA20D5F6A4D}" presName="rootText" presStyleLbl="node2" presStyleIdx="2" presStyleCnt="4" custScaleX="1069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B0900DC-D9B7-43DE-84C8-5B5300EE9CDE}" type="pres">
      <dgm:prSet presAssocID="{D0F5D046-6C92-4413-9655-2EA20D5F6A4D}" presName="rootConnector" presStyleLbl="node2" presStyleIdx="2" presStyleCnt="4"/>
      <dgm:spPr/>
      <dgm:t>
        <a:bodyPr/>
        <a:lstStyle/>
        <a:p>
          <a:endParaRPr lang="pt-BR"/>
        </a:p>
      </dgm:t>
    </dgm:pt>
    <dgm:pt modelId="{4995C6A2-5C89-4D3E-8ADA-1EDBE3B73CF4}" type="pres">
      <dgm:prSet presAssocID="{D0F5D046-6C92-4413-9655-2EA20D5F6A4D}" presName="hierChild4" presStyleCnt="0"/>
      <dgm:spPr/>
      <dgm:t>
        <a:bodyPr/>
        <a:lstStyle/>
        <a:p>
          <a:endParaRPr lang="pt-BR"/>
        </a:p>
      </dgm:t>
    </dgm:pt>
    <dgm:pt modelId="{5C400AF8-1112-4440-9C77-B6BCC70ACEB2}" type="pres">
      <dgm:prSet presAssocID="{D35B9780-2392-4777-800A-7C7FED9A848E}" presName="Name37" presStyleLbl="parChTrans1D3" presStyleIdx="3" presStyleCnt="5"/>
      <dgm:spPr/>
      <dgm:t>
        <a:bodyPr/>
        <a:lstStyle/>
        <a:p>
          <a:endParaRPr lang="pt-BR"/>
        </a:p>
      </dgm:t>
    </dgm:pt>
    <dgm:pt modelId="{04BA4EC3-35B9-4FBA-A89E-F0E981A6BB7F}" type="pres">
      <dgm:prSet presAssocID="{7B5ED471-27BD-4EDF-BCBF-3C48E195A282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955C8C59-4E0F-463A-B3C0-DE8993B9116F}" type="pres">
      <dgm:prSet presAssocID="{7B5ED471-27BD-4EDF-BCBF-3C48E195A282}" presName="rootComposite" presStyleCnt="0"/>
      <dgm:spPr/>
      <dgm:t>
        <a:bodyPr/>
        <a:lstStyle/>
        <a:p>
          <a:endParaRPr lang="pt-BR"/>
        </a:p>
      </dgm:t>
    </dgm:pt>
    <dgm:pt modelId="{D241673A-199B-418B-93D1-9ECE271EC7C9}" type="pres">
      <dgm:prSet presAssocID="{7B5ED471-27BD-4EDF-BCBF-3C48E195A282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1291DFC-EE08-4D0D-B07A-CD6A657ADDE9}" type="pres">
      <dgm:prSet presAssocID="{7B5ED471-27BD-4EDF-BCBF-3C48E195A282}" presName="rootConnector" presStyleLbl="node3" presStyleIdx="3" presStyleCnt="5"/>
      <dgm:spPr/>
      <dgm:t>
        <a:bodyPr/>
        <a:lstStyle/>
        <a:p>
          <a:endParaRPr lang="pt-BR"/>
        </a:p>
      </dgm:t>
    </dgm:pt>
    <dgm:pt modelId="{ADDE9741-B2B9-45FF-8092-D8299C64F5A6}" type="pres">
      <dgm:prSet presAssocID="{7B5ED471-27BD-4EDF-BCBF-3C48E195A282}" presName="hierChild4" presStyleCnt="0"/>
      <dgm:spPr/>
      <dgm:t>
        <a:bodyPr/>
        <a:lstStyle/>
        <a:p>
          <a:endParaRPr lang="pt-BR"/>
        </a:p>
      </dgm:t>
    </dgm:pt>
    <dgm:pt modelId="{36598296-77BD-4B33-BCCF-445EE6211BDA}" type="pres">
      <dgm:prSet presAssocID="{A9803B12-CF5D-43C7-B108-9E6A3FBA014A}" presName="Name37" presStyleLbl="parChTrans1D4" presStyleIdx="1" presStyleCnt="9"/>
      <dgm:spPr/>
      <dgm:t>
        <a:bodyPr/>
        <a:lstStyle/>
        <a:p>
          <a:endParaRPr lang="pt-BR"/>
        </a:p>
      </dgm:t>
    </dgm:pt>
    <dgm:pt modelId="{C02361CE-86A0-403B-9163-7EADB00F5DB3}" type="pres">
      <dgm:prSet presAssocID="{3FBE94DB-025A-47F7-9869-3E0480661CE5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181EAC6-43F1-4FD4-ADB6-D7785DBADD15}" type="pres">
      <dgm:prSet presAssocID="{3FBE94DB-025A-47F7-9869-3E0480661CE5}" presName="rootComposite" presStyleCnt="0"/>
      <dgm:spPr/>
      <dgm:t>
        <a:bodyPr/>
        <a:lstStyle/>
        <a:p>
          <a:endParaRPr lang="pt-BR"/>
        </a:p>
      </dgm:t>
    </dgm:pt>
    <dgm:pt modelId="{21645053-3F4B-47EA-B556-5F6D638F4517}" type="pres">
      <dgm:prSet presAssocID="{3FBE94DB-025A-47F7-9869-3E0480661CE5}" presName="rootText" presStyleLbl="node4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032D04E-723C-4712-8F62-17A47C5EA053}" type="pres">
      <dgm:prSet presAssocID="{3FBE94DB-025A-47F7-9869-3E0480661CE5}" presName="rootConnector" presStyleLbl="node4" presStyleIdx="1" presStyleCnt="9"/>
      <dgm:spPr/>
      <dgm:t>
        <a:bodyPr/>
        <a:lstStyle/>
        <a:p>
          <a:endParaRPr lang="pt-BR"/>
        </a:p>
      </dgm:t>
    </dgm:pt>
    <dgm:pt modelId="{63190F63-B6F7-4915-A2EF-808D5BF23288}" type="pres">
      <dgm:prSet presAssocID="{3FBE94DB-025A-47F7-9869-3E0480661CE5}" presName="hierChild4" presStyleCnt="0"/>
      <dgm:spPr/>
      <dgm:t>
        <a:bodyPr/>
        <a:lstStyle/>
        <a:p>
          <a:endParaRPr lang="pt-BR"/>
        </a:p>
      </dgm:t>
    </dgm:pt>
    <dgm:pt modelId="{8DD983DC-4DAA-4B84-83AE-8E07574516E4}" type="pres">
      <dgm:prSet presAssocID="{5C3BE550-BDE3-402B-9332-06321FBFB2DB}" presName="Name37" presStyleLbl="parChTrans1D4" presStyleIdx="2" presStyleCnt="9"/>
      <dgm:spPr/>
      <dgm:t>
        <a:bodyPr/>
        <a:lstStyle/>
        <a:p>
          <a:endParaRPr lang="pt-BR"/>
        </a:p>
      </dgm:t>
    </dgm:pt>
    <dgm:pt modelId="{2E78B854-5568-436D-B8A3-144FCD0E1007}" type="pres">
      <dgm:prSet presAssocID="{A565A764-42B2-41B0-B665-F8D3AF84CDBF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7C4A6CCA-C207-443B-B249-540AC36D26B4}" type="pres">
      <dgm:prSet presAssocID="{A565A764-42B2-41B0-B665-F8D3AF84CDBF}" presName="rootComposite" presStyleCnt="0"/>
      <dgm:spPr/>
      <dgm:t>
        <a:bodyPr/>
        <a:lstStyle/>
        <a:p>
          <a:endParaRPr lang="pt-BR"/>
        </a:p>
      </dgm:t>
    </dgm:pt>
    <dgm:pt modelId="{0CD25E49-327D-4024-9245-94B36C8B4FA6}" type="pres">
      <dgm:prSet presAssocID="{A565A764-42B2-41B0-B665-F8D3AF84CDBF}" presName="rootText" presStyleLbl="node4" presStyleIdx="2" presStyleCnt="9" custScaleX="11295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A042A36-B5A5-43EC-B5F5-0DD379817635}" type="pres">
      <dgm:prSet presAssocID="{A565A764-42B2-41B0-B665-F8D3AF84CDBF}" presName="rootConnector" presStyleLbl="node4" presStyleIdx="2" presStyleCnt="9"/>
      <dgm:spPr/>
      <dgm:t>
        <a:bodyPr/>
        <a:lstStyle/>
        <a:p>
          <a:endParaRPr lang="pt-BR"/>
        </a:p>
      </dgm:t>
    </dgm:pt>
    <dgm:pt modelId="{EFC6F576-EDD3-4237-9B62-94EA898E7E9F}" type="pres">
      <dgm:prSet presAssocID="{A565A764-42B2-41B0-B665-F8D3AF84CDBF}" presName="hierChild4" presStyleCnt="0"/>
      <dgm:spPr/>
      <dgm:t>
        <a:bodyPr/>
        <a:lstStyle/>
        <a:p>
          <a:endParaRPr lang="pt-BR"/>
        </a:p>
      </dgm:t>
    </dgm:pt>
    <dgm:pt modelId="{429A4720-1D13-45E8-BDC2-2AB7F13F0DC4}" type="pres">
      <dgm:prSet presAssocID="{D341A5BA-883B-4690-ADE7-0AFDE774D6A6}" presName="Name37" presStyleLbl="parChTrans1D4" presStyleIdx="3" presStyleCnt="9"/>
      <dgm:spPr/>
      <dgm:t>
        <a:bodyPr/>
        <a:lstStyle/>
        <a:p>
          <a:endParaRPr lang="pt-BR"/>
        </a:p>
      </dgm:t>
    </dgm:pt>
    <dgm:pt modelId="{A1C2DB77-0102-4957-A289-23AC3AD08309}" type="pres">
      <dgm:prSet presAssocID="{074C7D4F-724C-462F-BE27-A0112860FFC6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03880C3E-AA6A-46B9-A5EC-BD716D9A2B6C}" type="pres">
      <dgm:prSet presAssocID="{074C7D4F-724C-462F-BE27-A0112860FFC6}" presName="rootComposite" presStyleCnt="0"/>
      <dgm:spPr/>
      <dgm:t>
        <a:bodyPr/>
        <a:lstStyle/>
        <a:p>
          <a:endParaRPr lang="pt-BR"/>
        </a:p>
      </dgm:t>
    </dgm:pt>
    <dgm:pt modelId="{B0AE1D97-7686-4C77-97EB-738180761500}" type="pres">
      <dgm:prSet presAssocID="{074C7D4F-724C-462F-BE27-A0112860FFC6}" presName="rootText" presStyleLbl="node4" presStyleIdx="3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E582EF1-DE80-44B2-BA85-0F3AAA6F1FAB}" type="pres">
      <dgm:prSet presAssocID="{074C7D4F-724C-462F-BE27-A0112860FFC6}" presName="rootConnector" presStyleLbl="node4" presStyleIdx="3" presStyleCnt="9"/>
      <dgm:spPr/>
      <dgm:t>
        <a:bodyPr/>
        <a:lstStyle/>
        <a:p>
          <a:endParaRPr lang="pt-BR"/>
        </a:p>
      </dgm:t>
    </dgm:pt>
    <dgm:pt modelId="{6610CC96-203F-4D8D-A706-3E5285A718CB}" type="pres">
      <dgm:prSet presAssocID="{074C7D4F-724C-462F-BE27-A0112860FFC6}" presName="hierChild4" presStyleCnt="0"/>
      <dgm:spPr/>
      <dgm:t>
        <a:bodyPr/>
        <a:lstStyle/>
        <a:p>
          <a:endParaRPr lang="pt-BR"/>
        </a:p>
      </dgm:t>
    </dgm:pt>
    <dgm:pt modelId="{AA9E9A5A-61A0-4D38-9CB0-637AF54A5377}" type="pres">
      <dgm:prSet presAssocID="{50DDDFFE-8572-410E-8829-E929D028B072}" presName="Name37" presStyleLbl="parChTrans1D4" presStyleIdx="4" presStyleCnt="9"/>
      <dgm:spPr/>
      <dgm:t>
        <a:bodyPr/>
        <a:lstStyle/>
        <a:p>
          <a:endParaRPr lang="pt-BR"/>
        </a:p>
      </dgm:t>
    </dgm:pt>
    <dgm:pt modelId="{F4F7EE79-30D9-4513-BF9D-AA42F549EED8}" type="pres">
      <dgm:prSet presAssocID="{77652EBD-4065-42B5-AD96-229374395A8B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F538B2B-4E85-48C6-8AC0-72E9B7F34E8F}" type="pres">
      <dgm:prSet presAssocID="{77652EBD-4065-42B5-AD96-229374395A8B}" presName="rootComposite" presStyleCnt="0"/>
      <dgm:spPr/>
      <dgm:t>
        <a:bodyPr/>
        <a:lstStyle/>
        <a:p>
          <a:endParaRPr lang="pt-BR"/>
        </a:p>
      </dgm:t>
    </dgm:pt>
    <dgm:pt modelId="{C1C0DA9E-5408-49D8-B62D-431D4759236F}" type="pres">
      <dgm:prSet presAssocID="{77652EBD-4065-42B5-AD96-229374395A8B}" presName="rootText" presStyleLbl="node4" presStyleIdx="4" presStyleCnt="9" custLinFactNeighborY="-2365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D119C04-EE53-4847-BCDE-57E09823CBEC}" type="pres">
      <dgm:prSet presAssocID="{77652EBD-4065-42B5-AD96-229374395A8B}" presName="rootConnector" presStyleLbl="node4" presStyleIdx="4" presStyleCnt="9"/>
      <dgm:spPr/>
      <dgm:t>
        <a:bodyPr/>
        <a:lstStyle/>
        <a:p>
          <a:endParaRPr lang="pt-BR"/>
        </a:p>
      </dgm:t>
    </dgm:pt>
    <dgm:pt modelId="{AD6AF7F9-F2A5-4912-AFB3-03399A206255}" type="pres">
      <dgm:prSet presAssocID="{77652EBD-4065-42B5-AD96-229374395A8B}" presName="hierChild4" presStyleCnt="0"/>
      <dgm:spPr/>
      <dgm:t>
        <a:bodyPr/>
        <a:lstStyle/>
        <a:p>
          <a:endParaRPr lang="pt-BR"/>
        </a:p>
      </dgm:t>
    </dgm:pt>
    <dgm:pt modelId="{76E118F5-5AB3-4870-BFF6-9817B9BCBBD5}" type="pres">
      <dgm:prSet presAssocID="{77652EBD-4065-42B5-AD96-229374395A8B}" presName="hierChild5" presStyleCnt="0"/>
      <dgm:spPr/>
      <dgm:t>
        <a:bodyPr/>
        <a:lstStyle/>
        <a:p>
          <a:endParaRPr lang="pt-BR"/>
        </a:p>
      </dgm:t>
    </dgm:pt>
    <dgm:pt modelId="{8ABE6757-7C5F-4ADA-9949-753E9388929C}" type="pres">
      <dgm:prSet presAssocID="{074C7D4F-724C-462F-BE27-A0112860FFC6}" presName="hierChild5" presStyleCnt="0"/>
      <dgm:spPr/>
      <dgm:t>
        <a:bodyPr/>
        <a:lstStyle/>
        <a:p>
          <a:endParaRPr lang="pt-BR"/>
        </a:p>
      </dgm:t>
    </dgm:pt>
    <dgm:pt modelId="{9DF229EF-CC07-4DF6-9B7C-407AAE729CD2}" type="pres">
      <dgm:prSet presAssocID="{A565A764-42B2-41B0-B665-F8D3AF84CDBF}" presName="hierChild5" presStyleCnt="0"/>
      <dgm:spPr/>
      <dgm:t>
        <a:bodyPr/>
        <a:lstStyle/>
        <a:p>
          <a:endParaRPr lang="pt-BR"/>
        </a:p>
      </dgm:t>
    </dgm:pt>
    <dgm:pt modelId="{DB2397BD-80FE-4AB2-B003-A165D9C1A354}" type="pres">
      <dgm:prSet presAssocID="{3FBE94DB-025A-47F7-9869-3E0480661CE5}" presName="hierChild5" presStyleCnt="0"/>
      <dgm:spPr/>
      <dgm:t>
        <a:bodyPr/>
        <a:lstStyle/>
        <a:p>
          <a:endParaRPr lang="pt-BR"/>
        </a:p>
      </dgm:t>
    </dgm:pt>
    <dgm:pt modelId="{1B226FFC-AC07-469A-B45C-A1C25AEF00B7}" type="pres">
      <dgm:prSet presAssocID="{7B5ED471-27BD-4EDF-BCBF-3C48E195A282}" presName="hierChild5" presStyleCnt="0"/>
      <dgm:spPr/>
      <dgm:t>
        <a:bodyPr/>
        <a:lstStyle/>
        <a:p>
          <a:endParaRPr lang="pt-BR"/>
        </a:p>
      </dgm:t>
    </dgm:pt>
    <dgm:pt modelId="{2855B7E9-2069-4A95-8152-D7E6F8841C6C}" type="pres">
      <dgm:prSet presAssocID="{D0F5D046-6C92-4413-9655-2EA20D5F6A4D}" presName="hierChild5" presStyleCnt="0"/>
      <dgm:spPr/>
      <dgm:t>
        <a:bodyPr/>
        <a:lstStyle/>
        <a:p>
          <a:endParaRPr lang="pt-BR"/>
        </a:p>
      </dgm:t>
    </dgm:pt>
    <dgm:pt modelId="{ED157DEC-DFE4-4AB0-9E51-43BC8F14BA83}" type="pres">
      <dgm:prSet presAssocID="{D721AF67-1743-4B9F-9E78-9D3992B383F0}" presName="Name37" presStyleLbl="parChTrans1D2" presStyleIdx="3" presStyleCnt="4"/>
      <dgm:spPr/>
      <dgm:t>
        <a:bodyPr/>
        <a:lstStyle/>
        <a:p>
          <a:endParaRPr lang="pt-BR"/>
        </a:p>
      </dgm:t>
    </dgm:pt>
    <dgm:pt modelId="{23A7B8B0-ACF6-40A4-9620-3FC258C08F33}" type="pres">
      <dgm:prSet presAssocID="{EC3779EB-4006-4092-B2A0-74951054B67D}" presName="hierRoot2" presStyleCnt="0">
        <dgm:presLayoutVars>
          <dgm:hierBranch val="init"/>
        </dgm:presLayoutVars>
      </dgm:prSet>
      <dgm:spPr/>
    </dgm:pt>
    <dgm:pt modelId="{316141FC-207D-4E91-A5DF-5E188F0560D7}" type="pres">
      <dgm:prSet presAssocID="{EC3779EB-4006-4092-B2A0-74951054B67D}" presName="rootComposite" presStyleCnt="0"/>
      <dgm:spPr/>
    </dgm:pt>
    <dgm:pt modelId="{793617CE-44BB-45D4-BECE-E3C087312CA8}" type="pres">
      <dgm:prSet presAssocID="{EC3779EB-4006-4092-B2A0-74951054B67D}" presName="rootText" presStyleLbl="node2" presStyleIdx="3" presStyleCnt="4" custScaleX="13327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29D6D4A-E029-4BB2-BC59-161B6D4904E1}" type="pres">
      <dgm:prSet presAssocID="{EC3779EB-4006-4092-B2A0-74951054B67D}" presName="rootConnector" presStyleLbl="node2" presStyleIdx="3" presStyleCnt="4"/>
      <dgm:spPr/>
      <dgm:t>
        <a:bodyPr/>
        <a:lstStyle/>
        <a:p>
          <a:endParaRPr lang="pt-BR"/>
        </a:p>
      </dgm:t>
    </dgm:pt>
    <dgm:pt modelId="{75194295-DC17-4AD5-BB82-3CDB3F000C48}" type="pres">
      <dgm:prSet presAssocID="{EC3779EB-4006-4092-B2A0-74951054B67D}" presName="hierChild4" presStyleCnt="0"/>
      <dgm:spPr/>
    </dgm:pt>
    <dgm:pt modelId="{540729D5-854F-4277-8B9F-331FB2BF3538}" type="pres">
      <dgm:prSet presAssocID="{4EAAF61E-957D-4A7B-95DB-850F647DC44C}" presName="Name37" presStyleLbl="parChTrans1D3" presStyleIdx="4" presStyleCnt="5"/>
      <dgm:spPr/>
      <dgm:t>
        <a:bodyPr/>
        <a:lstStyle/>
        <a:p>
          <a:endParaRPr lang="pt-BR"/>
        </a:p>
      </dgm:t>
    </dgm:pt>
    <dgm:pt modelId="{9F0644D5-7AEE-40E6-88A2-12C489E6B8A0}" type="pres">
      <dgm:prSet presAssocID="{AB3B8355-1C80-47DB-858B-36038F28FF59}" presName="hierRoot2" presStyleCnt="0">
        <dgm:presLayoutVars>
          <dgm:hierBranch val="init"/>
        </dgm:presLayoutVars>
      </dgm:prSet>
      <dgm:spPr/>
    </dgm:pt>
    <dgm:pt modelId="{DC3046F1-AB01-4342-B1B7-A2342F102356}" type="pres">
      <dgm:prSet presAssocID="{AB3B8355-1C80-47DB-858B-36038F28FF59}" presName="rootComposite" presStyleCnt="0"/>
      <dgm:spPr/>
    </dgm:pt>
    <dgm:pt modelId="{5130258A-711A-4DE4-AF7F-EC88AB153761}" type="pres">
      <dgm:prSet presAssocID="{AB3B8355-1C80-47DB-858B-36038F28FF59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B6A0D7D-EE0C-4363-8615-221DDA314271}" type="pres">
      <dgm:prSet presAssocID="{AB3B8355-1C80-47DB-858B-36038F28FF59}" presName="rootConnector" presStyleLbl="node3" presStyleIdx="4" presStyleCnt="5"/>
      <dgm:spPr/>
      <dgm:t>
        <a:bodyPr/>
        <a:lstStyle/>
        <a:p>
          <a:endParaRPr lang="pt-BR"/>
        </a:p>
      </dgm:t>
    </dgm:pt>
    <dgm:pt modelId="{4088B156-D95E-4E72-B2D3-395FA783BBE6}" type="pres">
      <dgm:prSet presAssocID="{AB3B8355-1C80-47DB-858B-36038F28FF59}" presName="hierChild4" presStyleCnt="0"/>
      <dgm:spPr/>
    </dgm:pt>
    <dgm:pt modelId="{70E97D62-15ED-420C-9002-3382C999AAB2}" type="pres">
      <dgm:prSet presAssocID="{E5D79086-A107-41C3-9123-8DAF6F7A6411}" presName="Name37" presStyleLbl="parChTrans1D4" presStyleIdx="5" presStyleCnt="9"/>
      <dgm:spPr/>
      <dgm:t>
        <a:bodyPr/>
        <a:lstStyle/>
        <a:p>
          <a:endParaRPr lang="pt-BR"/>
        </a:p>
      </dgm:t>
    </dgm:pt>
    <dgm:pt modelId="{4C1B88AA-1C43-4F9E-808E-B1EB03C2B67E}" type="pres">
      <dgm:prSet presAssocID="{32132041-032F-4E97-8A67-66C0783F38C1}" presName="hierRoot2" presStyleCnt="0">
        <dgm:presLayoutVars>
          <dgm:hierBranch val="init"/>
        </dgm:presLayoutVars>
      </dgm:prSet>
      <dgm:spPr/>
    </dgm:pt>
    <dgm:pt modelId="{A9215260-F8DB-4670-A7AB-2AF390D62019}" type="pres">
      <dgm:prSet presAssocID="{32132041-032F-4E97-8A67-66C0783F38C1}" presName="rootComposite" presStyleCnt="0"/>
      <dgm:spPr/>
    </dgm:pt>
    <dgm:pt modelId="{DCDBD131-0240-4455-B663-043F3A39818C}" type="pres">
      <dgm:prSet presAssocID="{32132041-032F-4E97-8A67-66C0783F38C1}" presName="rootText" presStyleLbl="node4" presStyleIdx="5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CBBF73F-C62D-4855-9C2C-A944955D2CEF}" type="pres">
      <dgm:prSet presAssocID="{32132041-032F-4E97-8A67-66C0783F38C1}" presName="rootConnector" presStyleLbl="node4" presStyleIdx="5" presStyleCnt="9"/>
      <dgm:spPr/>
      <dgm:t>
        <a:bodyPr/>
        <a:lstStyle/>
        <a:p>
          <a:endParaRPr lang="pt-BR"/>
        </a:p>
      </dgm:t>
    </dgm:pt>
    <dgm:pt modelId="{655CD120-CE7E-48A3-AFD6-2449894E7CDA}" type="pres">
      <dgm:prSet presAssocID="{32132041-032F-4E97-8A67-66C0783F38C1}" presName="hierChild4" presStyleCnt="0"/>
      <dgm:spPr/>
    </dgm:pt>
    <dgm:pt modelId="{3876A487-3F2D-4A41-A882-D33B27EB703A}" type="pres">
      <dgm:prSet presAssocID="{023A1A1F-2DD3-4B86-B619-59A1A844E959}" presName="Name37" presStyleLbl="parChTrans1D4" presStyleIdx="6" presStyleCnt="9"/>
      <dgm:spPr/>
      <dgm:t>
        <a:bodyPr/>
        <a:lstStyle/>
        <a:p>
          <a:endParaRPr lang="pt-BR"/>
        </a:p>
      </dgm:t>
    </dgm:pt>
    <dgm:pt modelId="{89A0CF97-AC42-4C29-A180-FDFAB8A44E35}" type="pres">
      <dgm:prSet presAssocID="{392961CD-6A0C-4BEA-AB34-08400CDFEFCC}" presName="hierRoot2" presStyleCnt="0">
        <dgm:presLayoutVars>
          <dgm:hierBranch val="init"/>
        </dgm:presLayoutVars>
      </dgm:prSet>
      <dgm:spPr/>
    </dgm:pt>
    <dgm:pt modelId="{C93C0E59-980A-4B2A-97CF-DB589EF50733}" type="pres">
      <dgm:prSet presAssocID="{392961CD-6A0C-4BEA-AB34-08400CDFEFCC}" presName="rootComposite" presStyleCnt="0"/>
      <dgm:spPr/>
    </dgm:pt>
    <dgm:pt modelId="{E2618F09-9DE9-408F-AE3E-2151FBBE6220}" type="pres">
      <dgm:prSet presAssocID="{392961CD-6A0C-4BEA-AB34-08400CDFEFCC}" presName="rootText" presStyleLbl="node4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F709E93-9579-4196-83E4-397EB4266AA1}" type="pres">
      <dgm:prSet presAssocID="{392961CD-6A0C-4BEA-AB34-08400CDFEFCC}" presName="rootConnector" presStyleLbl="node4" presStyleIdx="6" presStyleCnt="9"/>
      <dgm:spPr/>
      <dgm:t>
        <a:bodyPr/>
        <a:lstStyle/>
        <a:p>
          <a:endParaRPr lang="pt-BR"/>
        </a:p>
      </dgm:t>
    </dgm:pt>
    <dgm:pt modelId="{315ECFCD-C8CF-4F29-A3EB-2A3D7D1BD409}" type="pres">
      <dgm:prSet presAssocID="{392961CD-6A0C-4BEA-AB34-08400CDFEFCC}" presName="hierChild4" presStyleCnt="0"/>
      <dgm:spPr/>
    </dgm:pt>
    <dgm:pt modelId="{7068374F-FAEA-4F4F-95A0-C09EB2EAA419}" type="pres">
      <dgm:prSet presAssocID="{214086CE-CBD5-41CB-B245-EC96BE495E4D}" presName="Name37" presStyleLbl="parChTrans1D4" presStyleIdx="7" presStyleCnt="9"/>
      <dgm:spPr/>
      <dgm:t>
        <a:bodyPr/>
        <a:lstStyle/>
        <a:p>
          <a:endParaRPr lang="pt-BR"/>
        </a:p>
      </dgm:t>
    </dgm:pt>
    <dgm:pt modelId="{36071D02-82A8-4E5C-9C74-F1FA80A833BB}" type="pres">
      <dgm:prSet presAssocID="{A46C2F36-55DD-41B8-AEA6-7E00A20ADCDB}" presName="hierRoot2" presStyleCnt="0">
        <dgm:presLayoutVars>
          <dgm:hierBranch val="init"/>
        </dgm:presLayoutVars>
      </dgm:prSet>
      <dgm:spPr/>
    </dgm:pt>
    <dgm:pt modelId="{CE29CFD4-D9BC-4BC8-B065-0A34D2BF2297}" type="pres">
      <dgm:prSet presAssocID="{A46C2F36-55DD-41B8-AEA6-7E00A20ADCDB}" presName="rootComposite" presStyleCnt="0"/>
      <dgm:spPr/>
    </dgm:pt>
    <dgm:pt modelId="{B93586C6-5446-4FD8-BF3D-CAE0A5992EE9}" type="pres">
      <dgm:prSet presAssocID="{A46C2F36-55DD-41B8-AEA6-7E00A20ADCDB}" presName="rootText" presStyleLbl="node4" presStyleIdx="7" presStyleCnt="9" custScaleX="11754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2C0AD7F-C683-4ED4-9C19-6E3D25F812E4}" type="pres">
      <dgm:prSet presAssocID="{A46C2F36-55DD-41B8-AEA6-7E00A20ADCDB}" presName="rootConnector" presStyleLbl="node4" presStyleIdx="7" presStyleCnt="9"/>
      <dgm:spPr/>
      <dgm:t>
        <a:bodyPr/>
        <a:lstStyle/>
        <a:p>
          <a:endParaRPr lang="pt-BR"/>
        </a:p>
      </dgm:t>
    </dgm:pt>
    <dgm:pt modelId="{4AF140C9-A3C1-4180-A093-45C1A154C0F0}" type="pres">
      <dgm:prSet presAssocID="{A46C2F36-55DD-41B8-AEA6-7E00A20ADCDB}" presName="hierChild4" presStyleCnt="0"/>
      <dgm:spPr/>
    </dgm:pt>
    <dgm:pt modelId="{F8387438-5463-46D2-B18E-E1A31625D8E4}" type="pres">
      <dgm:prSet presAssocID="{D6B51C53-9D75-4429-9F03-6FC243050376}" presName="Name37" presStyleLbl="parChTrans1D4" presStyleIdx="8" presStyleCnt="9"/>
      <dgm:spPr/>
      <dgm:t>
        <a:bodyPr/>
        <a:lstStyle/>
        <a:p>
          <a:endParaRPr lang="pt-BR"/>
        </a:p>
      </dgm:t>
    </dgm:pt>
    <dgm:pt modelId="{F07905F9-F6DE-481B-BB66-987DB5349841}" type="pres">
      <dgm:prSet presAssocID="{4F14F0BE-BCED-48A8-99AD-91651B371F86}" presName="hierRoot2" presStyleCnt="0">
        <dgm:presLayoutVars>
          <dgm:hierBranch val="init"/>
        </dgm:presLayoutVars>
      </dgm:prSet>
      <dgm:spPr/>
    </dgm:pt>
    <dgm:pt modelId="{728A9112-F86F-451C-978A-75F49D5F8435}" type="pres">
      <dgm:prSet presAssocID="{4F14F0BE-BCED-48A8-99AD-91651B371F86}" presName="rootComposite" presStyleCnt="0"/>
      <dgm:spPr/>
    </dgm:pt>
    <dgm:pt modelId="{64BB4CDA-1EA0-4EC8-8443-DFE7B94B3FDC}" type="pres">
      <dgm:prSet presAssocID="{4F14F0BE-BCED-48A8-99AD-91651B371F86}" presName="rootText" presStyleLbl="node4" presStyleIdx="8" presStyleCnt="9" custScaleX="120657" custLinFactNeighborY="-2364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BF3AF7A-A67C-4B45-A1B4-C75E06872B23}" type="pres">
      <dgm:prSet presAssocID="{4F14F0BE-BCED-48A8-99AD-91651B371F86}" presName="rootConnector" presStyleLbl="node4" presStyleIdx="8" presStyleCnt="9"/>
      <dgm:spPr/>
      <dgm:t>
        <a:bodyPr/>
        <a:lstStyle/>
        <a:p>
          <a:endParaRPr lang="pt-BR"/>
        </a:p>
      </dgm:t>
    </dgm:pt>
    <dgm:pt modelId="{F24F0019-5C23-414B-8C5C-F1EC93C47C8C}" type="pres">
      <dgm:prSet presAssocID="{4F14F0BE-BCED-48A8-99AD-91651B371F86}" presName="hierChild4" presStyleCnt="0"/>
      <dgm:spPr/>
    </dgm:pt>
    <dgm:pt modelId="{0F920FB2-4A10-465D-A52A-3D7582353D1D}" type="pres">
      <dgm:prSet presAssocID="{4F14F0BE-BCED-48A8-99AD-91651B371F86}" presName="hierChild5" presStyleCnt="0"/>
      <dgm:spPr/>
    </dgm:pt>
    <dgm:pt modelId="{24F6E05D-2352-4C99-B0F5-74FC37AA15F5}" type="pres">
      <dgm:prSet presAssocID="{A46C2F36-55DD-41B8-AEA6-7E00A20ADCDB}" presName="hierChild5" presStyleCnt="0"/>
      <dgm:spPr/>
    </dgm:pt>
    <dgm:pt modelId="{6E4B6F22-2CFA-417C-AEF9-1DBA0F5F2F45}" type="pres">
      <dgm:prSet presAssocID="{392961CD-6A0C-4BEA-AB34-08400CDFEFCC}" presName="hierChild5" presStyleCnt="0"/>
      <dgm:spPr/>
    </dgm:pt>
    <dgm:pt modelId="{C5D6EDE9-3C46-4449-B61D-9D767F7A0D50}" type="pres">
      <dgm:prSet presAssocID="{32132041-032F-4E97-8A67-66C0783F38C1}" presName="hierChild5" presStyleCnt="0"/>
      <dgm:spPr/>
    </dgm:pt>
    <dgm:pt modelId="{40029EC8-94DA-46CD-84F3-1C528D053E83}" type="pres">
      <dgm:prSet presAssocID="{AB3B8355-1C80-47DB-858B-36038F28FF59}" presName="hierChild5" presStyleCnt="0"/>
      <dgm:spPr/>
    </dgm:pt>
    <dgm:pt modelId="{92201150-F02D-49AB-B28E-CD30726A6218}" type="pres">
      <dgm:prSet presAssocID="{EC3779EB-4006-4092-B2A0-74951054B67D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C1B2FE1F-EA6B-4F3F-B6B6-0FBAB3ADD155}" srcId="{AB3B8355-1C80-47DB-858B-36038F28FF59}" destId="{32132041-032F-4E97-8A67-66C0783F38C1}" srcOrd="0" destOrd="0" parTransId="{E5D79086-A107-41C3-9123-8DAF6F7A6411}" sibTransId="{8D46641F-2EB1-4510-AF83-AAFE4E2263E0}"/>
    <dgm:cxn modelId="{461787E3-795F-45E4-861A-B3C14FE46F09}" type="presOf" srcId="{A565A764-42B2-41B0-B665-F8D3AF84CDBF}" destId="{5A042A36-B5A5-43EC-B5F5-0DD379817635}" srcOrd="1" destOrd="0" presId="urn:microsoft.com/office/officeart/2005/8/layout/orgChart1"/>
    <dgm:cxn modelId="{71B797C5-17D2-4325-B31A-938D9787DA58}" srcId="{32132041-032F-4E97-8A67-66C0783F38C1}" destId="{392961CD-6A0C-4BEA-AB34-08400CDFEFCC}" srcOrd="0" destOrd="0" parTransId="{023A1A1F-2DD3-4B86-B619-59A1A844E959}" sibTransId="{F6F13210-F5F1-4912-8A61-6BB2CC6B53F7}"/>
    <dgm:cxn modelId="{A9EE2A94-FC31-45BD-BBB9-FD241AE9502E}" srcId="{3FBE94DB-025A-47F7-9869-3E0480661CE5}" destId="{A565A764-42B2-41B0-B665-F8D3AF84CDBF}" srcOrd="0" destOrd="0" parTransId="{5C3BE550-BDE3-402B-9332-06321FBFB2DB}" sibTransId="{97F7E487-E56B-4E9F-B60C-68ED3358D424}"/>
    <dgm:cxn modelId="{8E752B8B-C774-4AA9-91AF-CEAE91839A1A}" type="presOf" srcId="{AB3B8355-1C80-47DB-858B-36038F28FF59}" destId="{BB6A0D7D-EE0C-4363-8615-221DDA314271}" srcOrd="1" destOrd="0" presId="urn:microsoft.com/office/officeart/2005/8/layout/orgChart1"/>
    <dgm:cxn modelId="{73940530-B2DC-4787-8E55-3139133CD33A}" type="presOf" srcId="{FBC2FC66-1CC4-458E-9123-F32B14980E09}" destId="{769C8F6B-0B62-4721-BAB4-21A9AFCEF76F}" srcOrd="0" destOrd="0" presId="urn:microsoft.com/office/officeart/2005/8/layout/orgChart1"/>
    <dgm:cxn modelId="{BECE249D-A429-463D-B1FB-AC6BC13EA825}" type="presOf" srcId="{77652EBD-4065-42B5-AD96-229374395A8B}" destId="{C1C0DA9E-5408-49D8-B62D-431D4759236F}" srcOrd="0" destOrd="0" presId="urn:microsoft.com/office/officeart/2005/8/layout/orgChart1"/>
    <dgm:cxn modelId="{35D70048-75AD-4C78-8BF2-CA6B752C0B74}" srcId="{1B8B23FA-F06D-4C6B-A08B-03B9F426DA25}" destId="{0FF916A3-BC62-4513-B181-9561B03D2962}" srcOrd="1" destOrd="0" parTransId="{352FE649-DF1E-4F55-B53D-832895091236}" sibTransId="{16827718-5140-434B-A72A-39C72EAB68D9}"/>
    <dgm:cxn modelId="{CFD53A72-0070-476F-9C9F-4839E1E1C1D8}" type="presOf" srcId="{7B5ED471-27BD-4EDF-BCBF-3C48E195A282}" destId="{D241673A-199B-418B-93D1-9ECE271EC7C9}" srcOrd="0" destOrd="0" presId="urn:microsoft.com/office/officeart/2005/8/layout/orgChart1"/>
    <dgm:cxn modelId="{20C613B5-B774-44BD-907A-70C7A7276060}" type="presOf" srcId="{D8BA8640-7DD6-46D9-914E-D08B18F16FFC}" destId="{02755DC6-DA7E-438B-9AC4-E16B561F765E}" srcOrd="0" destOrd="0" presId="urn:microsoft.com/office/officeart/2005/8/layout/orgChart1"/>
    <dgm:cxn modelId="{46F3728F-4F2C-4FAD-8BFE-C2AEBF0CD0F1}" type="presOf" srcId="{3FBE94DB-025A-47F7-9869-3E0480661CE5}" destId="{E032D04E-723C-4712-8F62-17A47C5EA053}" srcOrd="1" destOrd="0" presId="urn:microsoft.com/office/officeart/2005/8/layout/orgChart1"/>
    <dgm:cxn modelId="{98FEEF5F-3382-4101-AEC7-3DE3146D12C3}" type="presOf" srcId="{32132041-032F-4E97-8A67-66C0783F38C1}" destId="{4CBBF73F-C62D-4855-9C2C-A944955D2CEF}" srcOrd="1" destOrd="0" presId="urn:microsoft.com/office/officeart/2005/8/layout/orgChart1"/>
    <dgm:cxn modelId="{FA75DC93-FDEF-42A9-AC12-91D8DA4B5FE3}" srcId="{D7E550EF-3D3A-4D7A-A069-3A94E1E3BC88}" destId="{EC3779EB-4006-4092-B2A0-74951054B67D}" srcOrd="3" destOrd="0" parTransId="{D721AF67-1743-4B9F-9E78-9D3992B383F0}" sibTransId="{E459CFA5-3860-4404-8E40-C991E895723C}"/>
    <dgm:cxn modelId="{E13D64F5-FDD5-4E6D-BC78-7BA5B83F3F80}" type="presOf" srcId="{A46C2F36-55DD-41B8-AEA6-7E00A20ADCDB}" destId="{A2C0AD7F-C683-4ED4-9C19-6E3D25F812E4}" srcOrd="1" destOrd="0" presId="urn:microsoft.com/office/officeart/2005/8/layout/orgChart1"/>
    <dgm:cxn modelId="{BA4B075F-8DA8-4555-9252-57175B81FA3B}" srcId="{7B5ED471-27BD-4EDF-BCBF-3C48E195A282}" destId="{3FBE94DB-025A-47F7-9869-3E0480661CE5}" srcOrd="0" destOrd="0" parTransId="{A9803B12-CF5D-43C7-B108-9E6A3FBA014A}" sibTransId="{0B52933D-9651-4070-85D7-888F92426A11}"/>
    <dgm:cxn modelId="{30B12C2F-2FD9-4540-85AF-36F04BF70892}" type="presOf" srcId="{352FE649-DF1E-4F55-B53D-832895091236}" destId="{7516E69F-354B-4A87-99B0-F507F448FE76}" srcOrd="0" destOrd="0" presId="urn:microsoft.com/office/officeart/2005/8/layout/orgChart1"/>
    <dgm:cxn modelId="{BF90EEAA-EC26-4E0B-98DF-CDCBE0BA32A8}" type="presOf" srcId="{50DDDFFE-8572-410E-8829-E929D028B072}" destId="{AA9E9A5A-61A0-4D38-9CB0-637AF54A5377}" srcOrd="0" destOrd="0" presId="urn:microsoft.com/office/officeart/2005/8/layout/orgChart1"/>
    <dgm:cxn modelId="{4D868F94-8D5C-40DD-8DE2-CE88205B2C40}" type="presOf" srcId="{7B5ED471-27BD-4EDF-BCBF-3C48E195A282}" destId="{31291DFC-EE08-4D0D-B07A-CD6A657ADDE9}" srcOrd="1" destOrd="0" presId="urn:microsoft.com/office/officeart/2005/8/layout/orgChart1"/>
    <dgm:cxn modelId="{1F49B349-DF11-4B67-82C6-4F13A8C5D16B}" type="presOf" srcId="{FBC2FC66-1CC4-458E-9123-F32B14980E09}" destId="{B7F0A83C-6E90-4B0D-AFBD-AE6BB5464724}" srcOrd="1" destOrd="0" presId="urn:microsoft.com/office/officeart/2005/8/layout/orgChart1"/>
    <dgm:cxn modelId="{C7C66505-04E9-4E1C-B0DC-F77827EDFCDE}" type="presOf" srcId="{F46B7725-8DB9-4688-828C-1958BA34E4F3}" destId="{A54F6418-B7AB-4EAF-A07E-434DAA0068E9}" srcOrd="1" destOrd="0" presId="urn:microsoft.com/office/officeart/2005/8/layout/orgChart1"/>
    <dgm:cxn modelId="{5CC623C6-2BD4-408C-8B84-10854BFD742F}" srcId="{D7E550EF-3D3A-4D7A-A069-3A94E1E3BC88}" destId="{1B8B23FA-F06D-4C6B-A08B-03B9F426DA25}" srcOrd="1" destOrd="0" parTransId="{319BDD69-5C85-46C1-AF0D-75242B87B314}" sibTransId="{16B61F9B-4578-4398-A7E8-B485C78F2F3D}"/>
    <dgm:cxn modelId="{99697E13-5A84-4DD0-ABBC-72284F310FA4}" type="presOf" srcId="{074C7D4F-724C-462F-BE27-A0112860FFC6}" destId="{7E582EF1-DE80-44B2-BA85-0F3AAA6F1FAB}" srcOrd="1" destOrd="0" presId="urn:microsoft.com/office/officeart/2005/8/layout/orgChart1"/>
    <dgm:cxn modelId="{EAD23335-BE45-406E-8B76-C4E046E22D43}" type="presOf" srcId="{D35B9780-2392-4777-800A-7C7FED9A848E}" destId="{5C400AF8-1112-4440-9C77-B6BCC70ACEB2}" srcOrd="0" destOrd="0" presId="urn:microsoft.com/office/officeart/2005/8/layout/orgChart1"/>
    <dgm:cxn modelId="{CA069D69-1FE2-44B7-9E14-38F06EF2B0AF}" type="presOf" srcId="{214086CE-CBD5-41CB-B245-EC96BE495E4D}" destId="{7068374F-FAEA-4F4F-95A0-C09EB2EAA419}" srcOrd="0" destOrd="0" presId="urn:microsoft.com/office/officeart/2005/8/layout/orgChart1"/>
    <dgm:cxn modelId="{7D29C23C-EA96-4A7C-98BB-3FD626D0FE2E}" srcId="{D7E550EF-3D3A-4D7A-A069-3A94E1E3BC88}" destId="{D0F5D046-6C92-4413-9655-2EA20D5F6A4D}" srcOrd="2" destOrd="0" parTransId="{6E784E8A-BE53-45B7-B569-D82ADA78D29A}" sibTransId="{E7B11FCE-1319-4826-A36D-660A2FB5A5A6}"/>
    <dgm:cxn modelId="{2F568889-3CBD-4E4E-8BB8-D443C5B392F7}" type="presOf" srcId="{C4745888-BA78-4A13-A8D6-106670451E48}" destId="{A9D8DD42-FF76-4B41-8C36-A789322AC4D8}" srcOrd="1" destOrd="0" presId="urn:microsoft.com/office/officeart/2005/8/layout/orgChart1"/>
    <dgm:cxn modelId="{9AC70247-6791-4C96-B653-A673DAAB26FB}" type="presOf" srcId="{FD7C7CA1-EB96-47A3-917C-5E0620913C83}" destId="{CF10B1F4-C64D-4E76-97BC-9BC465C7E1CB}" srcOrd="0" destOrd="0" presId="urn:microsoft.com/office/officeart/2005/8/layout/orgChart1"/>
    <dgm:cxn modelId="{5E99B6B4-296E-4F60-9B03-CA0DBD90CE7D}" srcId="{A565A764-42B2-41B0-B665-F8D3AF84CDBF}" destId="{074C7D4F-724C-462F-BE27-A0112860FFC6}" srcOrd="0" destOrd="0" parTransId="{D341A5BA-883B-4690-ADE7-0AFDE774D6A6}" sibTransId="{2F19B279-0ACA-40D8-BD2D-39088B43A5A1}"/>
    <dgm:cxn modelId="{E6CC7238-673D-47D9-B723-CF8DC44F9AF0}" type="presOf" srcId="{C4745888-BA78-4A13-A8D6-106670451E48}" destId="{C0E652B7-6E10-4E65-AFE4-E8662E8D588F}" srcOrd="0" destOrd="0" presId="urn:microsoft.com/office/officeart/2005/8/layout/orgChart1"/>
    <dgm:cxn modelId="{DC2303D3-9724-4B58-91FB-55C460897805}" type="presOf" srcId="{D6B51C53-9D75-4429-9F03-6FC243050376}" destId="{F8387438-5463-46D2-B18E-E1A31625D8E4}" srcOrd="0" destOrd="0" presId="urn:microsoft.com/office/officeart/2005/8/layout/orgChart1"/>
    <dgm:cxn modelId="{4765FE25-ABC0-4611-9357-54E3DF4BACB9}" type="presOf" srcId="{FD7C7CA1-EB96-47A3-917C-5E0620913C83}" destId="{EAFAF621-4D77-48D2-8E53-A91DCFF89EE1}" srcOrd="1" destOrd="0" presId="urn:microsoft.com/office/officeart/2005/8/layout/orgChart1"/>
    <dgm:cxn modelId="{9219B6CD-9353-4BF7-9C92-80C7BFF7335E}" srcId="{A46C2F36-55DD-41B8-AEA6-7E00A20ADCDB}" destId="{4F14F0BE-BCED-48A8-99AD-91651B371F86}" srcOrd="0" destOrd="0" parTransId="{D6B51C53-9D75-4429-9F03-6FC243050376}" sibTransId="{678A0E81-0FD9-4557-AB44-C93E3E72A2C6}"/>
    <dgm:cxn modelId="{B05EECD3-BD1C-4342-B9D9-28E9683E9719}" type="presOf" srcId="{0FF916A3-BC62-4513-B181-9561B03D2962}" destId="{ABB8D194-FDBD-4CC8-B290-56D7D78A29ED}" srcOrd="1" destOrd="0" presId="urn:microsoft.com/office/officeart/2005/8/layout/orgChart1"/>
    <dgm:cxn modelId="{D385E407-12C7-4591-A583-DD99E4A1AFBD}" type="presOf" srcId="{A30CE60E-D85D-4180-8397-31001E1EB0BB}" destId="{AE16D997-1960-4879-9800-76FD458DF0CD}" srcOrd="0" destOrd="0" presId="urn:microsoft.com/office/officeart/2005/8/layout/orgChart1"/>
    <dgm:cxn modelId="{44709C7E-7A03-45E9-87B1-9A2A52CB613A}" type="presOf" srcId="{A565A764-42B2-41B0-B665-F8D3AF84CDBF}" destId="{0CD25E49-327D-4024-9245-94B36C8B4FA6}" srcOrd="0" destOrd="0" presId="urn:microsoft.com/office/officeart/2005/8/layout/orgChart1"/>
    <dgm:cxn modelId="{7D1E890B-B813-4F35-8981-E45445FA188C}" type="presOf" srcId="{7AB97A9F-077B-4A6C-8B5B-E38F1A2E30DA}" destId="{EF5372FC-1146-4208-9BD8-49CEFB54317C}" srcOrd="0" destOrd="0" presId="urn:microsoft.com/office/officeart/2005/8/layout/orgChart1"/>
    <dgm:cxn modelId="{7F8B5D8C-BA03-4D26-84F4-76B9A020AC96}" type="presOf" srcId="{319BDD69-5C85-46C1-AF0D-75242B87B314}" destId="{6DCC2246-06D8-46D0-8B8B-C2E2018790BD}" srcOrd="0" destOrd="0" presId="urn:microsoft.com/office/officeart/2005/8/layout/orgChart1"/>
    <dgm:cxn modelId="{49C72EB6-8421-4873-BDC9-570330EC5A69}" type="presOf" srcId="{E5D79086-A107-41C3-9123-8DAF6F7A6411}" destId="{70E97D62-15ED-420C-9002-3382C999AAB2}" srcOrd="0" destOrd="0" presId="urn:microsoft.com/office/officeart/2005/8/layout/orgChart1"/>
    <dgm:cxn modelId="{3898A2B0-E09C-40C7-8C07-449679FC594E}" type="presOf" srcId="{AB3B8355-1C80-47DB-858B-36038F28FF59}" destId="{5130258A-711A-4DE4-AF7F-EC88AB153761}" srcOrd="0" destOrd="0" presId="urn:microsoft.com/office/officeart/2005/8/layout/orgChart1"/>
    <dgm:cxn modelId="{440255DD-4DB3-4717-9D0B-1FED3B8204C9}" type="presOf" srcId="{4F14F0BE-BCED-48A8-99AD-91651B371F86}" destId="{64BB4CDA-1EA0-4EC8-8443-DFE7B94B3FDC}" srcOrd="0" destOrd="0" presId="urn:microsoft.com/office/officeart/2005/8/layout/orgChart1"/>
    <dgm:cxn modelId="{F42610E7-DAB7-4265-85D9-521D295379A1}" type="presOf" srcId="{E1682251-BB38-48AC-98DC-049CBF211057}" destId="{0F61328B-FAE6-4728-9FFE-F6A1B9023F58}" srcOrd="0" destOrd="0" presId="urn:microsoft.com/office/officeart/2005/8/layout/orgChart1"/>
    <dgm:cxn modelId="{6F76E496-492B-4C79-9755-82DED9A6F1E4}" srcId="{392961CD-6A0C-4BEA-AB34-08400CDFEFCC}" destId="{A46C2F36-55DD-41B8-AEA6-7E00A20ADCDB}" srcOrd="0" destOrd="0" parTransId="{214086CE-CBD5-41CB-B245-EC96BE495E4D}" sibTransId="{2BFBC69F-BF4B-4E17-A8F3-B1A2B1C5689C}"/>
    <dgm:cxn modelId="{C0CE7222-4DD8-4C94-8387-840F4832209E}" type="presOf" srcId="{F46B7725-8DB9-4688-828C-1958BA34E4F3}" destId="{8E603A7A-C87D-435D-8737-C77A4B19CB8C}" srcOrd="0" destOrd="0" presId="urn:microsoft.com/office/officeart/2005/8/layout/orgChart1"/>
    <dgm:cxn modelId="{7AC278BF-8B81-4A33-B7BE-23E1201AD732}" type="presOf" srcId="{D341A5BA-883B-4690-ADE7-0AFDE774D6A6}" destId="{429A4720-1D13-45E8-BDC2-2AB7F13F0DC4}" srcOrd="0" destOrd="0" presId="urn:microsoft.com/office/officeart/2005/8/layout/orgChart1"/>
    <dgm:cxn modelId="{03BC300C-AF09-4DA8-A06A-39A7DB3A2DE1}" type="presOf" srcId="{EC3779EB-4006-4092-B2A0-74951054B67D}" destId="{793617CE-44BB-45D4-BECE-E3C087312CA8}" srcOrd="0" destOrd="0" presId="urn:microsoft.com/office/officeart/2005/8/layout/orgChart1"/>
    <dgm:cxn modelId="{0DC22083-3132-48CE-B1A9-E74E8C27E4D1}" type="presOf" srcId="{392961CD-6A0C-4BEA-AB34-08400CDFEFCC}" destId="{6F709E93-9579-4196-83E4-397EB4266AA1}" srcOrd="1" destOrd="0" presId="urn:microsoft.com/office/officeart/2005/8/layout/orgChart1"/>
    <dgm:cxn modelId="{25754FDE-812A-465A-88FA-A4953E8752A8}" type="presOf" srcId="{D0F5D046-6C92-4413-9655-2EA20D5F6A4D}" destId="{0B0900DC-D9B7-43DE-84C8-5B5300EE9CDE}" srcOrd="1" destOrd="0" presId="urn:microsoft.com/office/officeart/2005/8/layout/orgChart1"/>
    <dgm:cxn modelId="{97B186AF-8CE1-4FAB-A820-CF63CBBA7417}" srcId="{074C7D4F-724C-462F-BE27-A0112860FFC6}" destId="{77652EBD-4065-42B5-AD96-229374395A8B}" srcOrd="0" destOrd="0" parTransId="{50DDDFFE-8572-410E-8829-E929D028B072}" sibTransId="{ACD613B8-C806-471F-AFA4-A021A2090395}"/>
    <dgm:cxn modelId="{D036CD9E-9907-4140-A578-0E2468819A7A}" type="presOf" srcId="{023A1A1F-2DD3-4B86-B619-59A1A844E959}" destId="{3876A487-3F2D-4A41-A882-D33B27EB703A}" srcOrd="0" destOrd="0" presId="urn:microsoft.com/office/officeart/2005/8/layout/orgChart1"/>
    <dgm:cxn modelId="{1B6EE065-67EF-45F5-ACD3-5227D01E6FB3}" type="presOf" srcId="{D721AF67-1743-4B9F-9E78-9D3992B383F0}" destId="{ED157DEC-DFE4-4AB0-9E51-43BC8F14BA83}" srcOrd="0" destOrd="0" presId="urn:microsoft.com/office/officeart/2005/8/layout/orgChart1"/>
    <dgm:cxn modelId="{8FBEA4F2-8150-48B8-B51D-D99AB55F2101}" srcId="{D7E550EF-3D3A-4D7A-A069-3A94E1E3BC88}" destId="{FD7C7CA1-EB96-47A3-917C-5E0620913C83}" srcOrd="0" destOrd="0" parTransId="{B0F7328C-B709-4917-BFCE-E7A73C58DDE6}" sibTransId="{E34A70F4-8E52-4C7D-8D1B-8D76F2CDAED5}"/>
    <dgm:cxn modelId="{AB661049-F3DF-4A68-9DE5-A9A070A0643E}" srcId="{FBC2FC66-1CC4-458E-9123-F32B14980E09}" destId="{C4745888-BA78-4A13-A8D6-106670451E48}" srcOrd="0" destOrd="0" parTransId="{E1682251-BB38-48AC-98DC-049CBF211057}" sibTransId="{29CBC541-F58C-46A1-88DA-62DE582494A1}"/>
    <dgm:cxn modelId="{3AD3D943-B8C0-41FE-8944-E9D18C4B7177}" type="presOf" srcId="{B0F7328C-B709-4917-BFCE-E7A73C58DDE6}" destId="{D1F25778-9A52-4AC0-8967-1C760BD5A7B5}" srcOrd="0" destOrd="0" presId="urn:microsoft.com/office/officeart/2005/8/layout/orgChart1"/>
    <dgm:cxn modelId="{9C84F85E-3B27-4276-BDBB-E294E0481C71}" type="presOf" srcId="{1B8B23FA-F06D-4C6B-A08B-03B9F426DA25}" destId="{C72BCE78-38CE-4BC8-BC8B-469006215BCA}" srcOrd="0" destOrd="0" presId="urn:microsoft.com/office/officeart/2005/8/layout/orgChart1"/>
    <dgm:cxn modelId="{D1D072FB-908A-4751-A989-9A81579E32E5}" type="presOf" srcId="{5C3BE550-BDE3-402B-9332-06321FBFB2DB}" destId="{8DD983DC-4DAA-4B84-83AE-8E07574516E4}" srcOrd="0" destOrd="0" presId="urn:microsoft.com/office/officeart/2005/8/layout/orgChart1"/>
    <dgm:cxn modelId="{BF37E355-0896-4E13-A760-630559C3F94A}" type="presOf" srcId="{D7E550EF-3D3A-4D7A-A069-3A94E1E3BC88}" destId="{3284ACA9-A078-400C-AC9E-58AFA8610DBA}" srcOrd="1" destOrd="0" presId="urn:microsoft.com/office/officeart/2005/8/layout/orgChart1"/>
    <dgm:cxn modelId="{7CCAABCC-7956-44C0-9D60-C70B6B473ECA}" srcId="{EC3779EB-4006-4092-B2A0-74951054B67D}" destId="{AB3B8355-1C80-47DB-858B-36038F28FF59}" srcOrd="0" destOrd="0" parTransId="{4EAAF61E-957D-4A7B-95DB-850F647DC44C}" sibTransId="{6667B926-5FF2-4E42-BF5D-8D7FDAA59517}"/>
    <dgm:cxn modelId="{5B406A2F-63D3-45D9-AA89-B4C59CBEE12F}" type="presOf" srcId="{4EAAF61E-957D-4A7B-95DB-850F647DC44C}" destId="{540729D5-854F-4277-8B9F-331FB2BF3538}" srcOrd="0" destOrd="0" presId="urn:microsoft.com/office/officeart/2005/8/layout/orgChart1"/>
    <dgm:cxn modelId="{C12E9F8E-3621-4604-9B28-2A44041687BA}" type="presOf" srcId="{77652EBD-4065-42B5-AD96-229374395A8B}" destId="{AD119C04-EE53-4847-BCDE-57E09823CBEC}" srcOrd="1" destOrd="0" presId="urn:microsoft.com/office/officeart/2005/8/layout/orgChart1"/>
    <dgm:cxn modelId="{FEFD6321-CCA2-4389-9C85-49BCBFDCCE1B}" srcId="{1B8B23FA-F06D-4C6B-A08B-03B9F426DA25}" destId="{F46B7725-8DB9-4688-828C-1958BA34E4F3}" srcOrd="0" destOrd="0" parTransId="{7AB97A9F-077B-4A6C-8B5B-E38F1A2E30DA}" sibTransId="{8EE658C9-38BC-48E9-ACFC-EBE7A5AF3B61}"/>
    <dgm:cxn modelId="{5D947215-4C41-41CF-9C78-D3C931944A3E}" type="presOf" srcId="{32132041-032F-4E97-8A67-66C0783F38C1}" destId="{DCDBD131-0240-4455-B663-043F3A39818C}" srcOrd="0" destOrd="0" presId="urn:microsoft.com/office/officeart/2005/8/layout/orgChart1"/>
    <dgm:cxn modelId="{C0B3FD4D-2FC4-4192-ACB9-8229E53BA9C2}" type="presOf" srcId="{EC3779EB-4006-4092-B2A0-74951054B67D}" destId="{629D6D4A-E029-4BB2-BC59-161B6D4904E1}" srcOrd="1" destOrd="0" presId="urn:microsoft.com/office/officeart/2005/8/layout/orgChart1"/>
    <dgm:cxn modelId="{B2146FA6-19BD-4655-A9D6-BB8C1331E66B}" type="presOf" srcId="{3FBE94DB-025A-47F7-9869-3E0480661CE5}" destId="{21645053-3F4B-47EA-B556-5F6D638F4517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1F2FD72D-B223-4572-9574-2F408CB34516}" srcId="{D0F5D046-6C92-4413-9655-2EA20D5F6A4D}" destId="{7B5ED471-27BD-4EDF-BCBF-3C48E195A282}" srcOrd="0" destOrd="0" parTransId="{D35B9780-2392-4777-800A-7C7FED9A848E}" sibTransId="{EA0800C9-2B09-491D-A301-7C0BC6FDB5B9}"/>
    <dgm:cxn modelId="{DCE48CFF-5668-41E7-B503-B7D7D70102F3}" type="presOf" srcId="{6E784E8A-BE53-45B7-B569-D82ADA78D29A}" destId="{A3C392AF-9C01-46A4-9FD2-73AC7AEF5D09}" srcOrd="0" destOrd="0" presId="urn:microsoft.com/office/officeart/2005/8/layout/orgChart1"/>
    <dgm:cxn modelId="{28C0FCBE-D5A9-41D1-8057-8096B1ECD271}" type="presOf" srcId="{D7E550EF-3D3A-4D7A-A069-3A94E1E3BC88}" destId="{1AB17084-C907-4668-87B9-DA85B3E81A87}" srcOrd="0" destOrd="0" presId="urn:microsoft.com/office/officeart/2005/8/layout/orgChart1"/>
    <dgm:cxn modelId="{E987F56F-0274-4F3A-85B0-F32FC6A0BA05}" type="presOf" srcId="{074C7D4F-724C-462F-BE27-A0112860FFC6}" destId="{B0AE1D97-7686-4C77-97EB-738180761500}" srcOrd="0" destOrd="0" presId="urn:microsoft.com/office/officeart/2005/8/layout/orgChart1"/>
    <dgm:cxn modelId="{A18C41EF-F436-441E-ABB5-C02AE1127116}" type="presOf" srcId="{0FF916A3-BC62-4513-B181-9561B03D2962}" destId="{96C7F7D4-9FD4-44F6-B29E-29F1E3514721}" srcOrd="0" destOrd="0" presId="urn:microsoft.com/office/officeart/2005/8/layout/orgChart1"/>
    <dgm:cxn modelId="{B96ACC0D-4EEE-40A8-B24E-AC063F674F5D}" type="presOf" srcId="{D0F5D046-6C92-4413-9655-2EA20D5F6A4D}" destId="{585B1D7D-91C5-4A18-B94F-DB4C71521DD3}" srcOrd="0" destOrd="0" presId="urn:microsoft.com/office/officeart/2005/8/layout/orgChart1"/>
    <dgm:cxn modelId="{652F451E-1F88-48F0-AA21-831D565F9B39}" type="presOf" srcId="{A46C2F36-55DD-41B8-AEA6-7E00A20ADCDB}" destId="{B93586C6-5446-4FD8-BF3D-CAE0A5992EE9}" srcOrd="0" destOrd="0" presId="urn:microsoft.com/office/officeart/2005/8/layout/orgChart1"/>
    <dgm:cxn modelId="{A3FBEBF0-8BD1-4160-86F5-8C776E1B9C2D}" type="presOf" srcId="{A9803B12-CF5D-43C7-B108-9E6A3FBA014A}" destId="{36598296-77BD-4B33-BCCF-445EE6211BDA}" srcOrd="0" destOrd="0" presId="urn:microsoft.com/office/officeart/2005/8/layout/orgChart1"/>
    <dgm:cxn modelId="{166C8C2D-A746-4AFA-9008-4CABD942209D}" type="presOf" srcId="{1B8B23FA-F06D-4C6B-A08B-03B9F426DA25}" destId="{97F903CD-D838-4009-9E8E-F41C6D81115F}" srcOrd="1" destOrd="0" presId="urn:microsoft.com/office/officeart/2005/8/layout/orgChart1"/>
    <dgm:cxn modelId="{2FAA4B52-0C62-4FE6-98EC-CEBB17E3E663}" srcId="{FD7C7CA1-EB96-47A3-917C-5E0620913C83}" destId="{FBC2FC66-1CC4-458E-9123-F32B14980E09}" srcOrd="0" destOrd="0" parTransId="{A30CE60E-D85D-4180-8397-31001E1EB0BB}" sibTransId="{FD575524-A420-4415-A7F6-42102F85A1E0}"/>
    <dgm:cxn modelId="{1D6CB81F-68C5-4895-819F-75922BEBF844}" type="presOf" srcId="{392961CD-6A0C-4BEA-AB34-08400CDFEFCC}" destId="{E2618F09-9DE9-408F-AE3E-2151FBBE6220}" srcOrd="0" destOrd="0" presId="urn:microsoft.com/office/officeart/2005/8/layout/orgChart1"/>
    <dgm:cxn modelId="{A4C60BDF-E652-47D3-8F0E-D17871AE5CC1}" type="presOf" srcId="{4F14F0BE-BCED-48A8-99AD-91651B371F86}" destId="{9BF3AF7A-A67C-4B45-A1B4-C75E06872B23}" srcOrd="1" destOrd="0" presId="urn:microsoft.com/office/officeart/2005/8/layout/orgChart1"/>
    <dgm:cxn modelId="{01BF072B-F352-41D2-8BB7-C13D728808F2}" type="presParOf" srcId="{02755DC6-DA7E-438B-9AC4-E16B561F765E}" destId="{932E188E-A331-495D-A64F-7AF0A82C926E}" srcOrd="0" destOrd="0" presId="urn:microsoft.com/office/officeart/2005/8/layout/orgChart1"/>
    <dgm:cxn modelId="{0FC3BCD0-01C9-4B46-9EB2-D2D7E3B43C32}" type="presParOf" srcId="{932E188E-A331-495D-A64F-7AF0A82C926E}" destId="{55768425-ED5A-4779-9535-B090D73937BD}" srcOrd="0" destOrd="0" presId="urn:microsoft.com/office/officeart/2005/8/layout/orgChart1"/>
    <dgm:cxn modelId="{D4602DD4-5C3A-4B16-9899-D1328FBF4C0F}" type="presParOf" srcId="{55768425-ED5A-4779-9535-B090D73937BD}" destId="{1AB17084-C907-4668-87B9-DA85B3E81A87}" srcOrd="0" destOrd="0" presId="urn:microsoft.com/office/officeart/2005/8/layout/orgChart1"/>
    <dgm:cxn modelId="{E116634C-B578-4F06-9CAA-B7AFB113C9B2}" type="presParOf" srcId="{55768425-ED5A-4779-9535-B090D73937BD}" destId="{3284ACA9-A078-400C-AC9E-58AFA8610DBA}" srcOrd="1" destOrd="0" presId="urn:microsoft.com/office/officeart/2005/8/layout/orgChart1"/>
    <dgm:cxn modelId="{0EDB262C-EC3E-441A-8A88-D3BBE3939AF8}" type="presParOf" srcId="{932E188E-A331-495D-A64F-7AF0A82C926E}" destId="{5E100A7B-B13A-46C9-9E0A-0E5BFE5516A1}" srcOrd="1" destOrd="0" presId="urn:microsoft.com/office/officeart/2005/8/layout/orgChart1"/>
    <dgm:cxn modelId="{7FDF1C8A-E47C-496E-9170-6756CCD67604}" type="presParOf" srcId="{5E100A7B-B13A-46C9-9E0A-0E5BFE5516A1}" destId="{D1F25778-9A52-4AC0-8967-1C760BD5A7B5}" srcOrd="0" destOrd="0" presId="urn:microsoft.com/office/officeart/2005/8/layout/orgChart1"/>
    <dgm:cxn modelId="{ABC26CB7-4356-4A89-9C42-09D49C8B32FF}" type="presParOf" srcId="{5E100A7B-B13A-46C9-9E0A-0E5BFE5516A1}" destId="{F7929344-27C8-4E3C-B1C2-0C47725345B4}" srcOrd="1" destOrd="0" presId="urn:microsoft.com/office/officeart/2005/8/layout/orgChart1"/>
    <dgm:cxn modelId="{4A5B7863-9C8E-4CF7-A143-E5B605BD13BD}" type="presParOf" srcId="{F7929344-27C8-4E3C-B1C2-0C47725345B4}" destId="{217594B9-40FD-4E65-9FB1-66EAC7770016}" srcOrd="0" destOrd="0" presId="urn:microsoft.com/office/officeart/2005/8/layout/orgChart1"/>
    <dgm:cxn modelId="{0EB6AC14-639F-4997-AB58-21584073E417}" type="presParOf" srcId="{217594B9-40FD-4E65-9FB1-66EAC7770016}" destId="{CF10B1F4-C64D-4E76-97BC-9BC465C7E1CB}" srcOrd="0" destOrd="0" presId="urn:microsoft.com/office/officeart/2005/8/layout/orgChart1"/>
    <dgm:cxn modelId="{5D954B36-EA61-4966-B0D5-B64A99CC6B7C}" type="presParOf" srcId="{217594B9-40FD-4E65-9FB1-66EAC7770016}" destId="{EAFAF621-4D77-48D2-8E53-A91DCFF89EE1}" srcOrd="1" destOrd="0" presId="urn:microsoft.com/office/officeart/2005/8/layout/orgChart1"/>
    <dgm:cxn modelId="{A3054F8D-73B0-445E-AA59-9D36D318D688}" type="presParOf" srcId="{F7929344-27C8-4E3C-B1C2-0C47725345B4}" destId="{67FDC86B-4A75-4705-8788-48867EB16C16}" srcOrd="1" destOrd="0" presId="urn:microsoft.com/office/officeart/2005/8/layout/orgChart1"/>
    <dgm:cxn modelId="{E056E28C-C5B9-449D-9BD3-9F49792D7EFD}" type="presParOf" srcId="{67FDC86B-4A75-4705-8788-48867EB16C16}" destId="{AE16D997-1960-4879-9800-76FD458DF0CD}" srcOrd="0" destOrd="0" presId="urn:microsoft.com/office/officeart/2005/8/layout/orgChart1"/>
    <dgm:cxn modelId="{210806FD-A8AF-4699-A8D3-4D37A0938E37}" type="presParOf" srcId="{67FDC86B-4A75-4705-8788-48867EB16C16}" destId="{A8C1B425-D31E-4A1B-9696-F475BAE32660}" srcOrd="1" destOrd="0" presId="urn:microsoft.com/office/officeart/2005/8/layout/orgChart1"/>
    <dgm:cxn modelId="{76F7FAB2-7DE1-4F92-8C80-AB3C7891A578}" type="presParOf" srcId="{A8C1B425-D31E-4A1B-9696-F475BAE32660}" destId="{E588C5FB-920C-47B8-9EA4-6D2C56D84052}" srcOrd="0" destOrd="0" presId="urn:microsoft.com/office/officeart/2005/8/layout/orgChart1"/>
    <dgm:cxn modelId="{D88660F6-15D0-4DCC-8A0F-1FA0E0BE55EF}" type="presParOf" srcId="{E588C5FB-920C-47B8-9EA4-6D2C56D84052}" destId="{769C8F6B-0B62-4721-BAB4-21A9AFCEF76F}" srcOrd="0" destOrd="0" presId="urn:microsoft.com/office/officeart/2005/8/layout/orgChart1"/>
    <dgm:cxn modelId="{557D613C-15BB-42EC-8F9F-1F08CF176E6C}" type="presParOf" srcId="{E588C5FB-920C-47B8-9EA4-6D2C56D84052}" destId="{B7F0A83C-6E90-4B0D-AFBD-AE6BB5464724}" srcOrd="1" destOrd="0" presId="urn:microsoft.com/office/officeart/2005/8/layout/orgChart1"/>
    <dgm:cxn modelId="{58816612-37DD-486E-8676-2FB7AB6D2838}" type="presParOf" srcId="{A8C1B425-D31E-4A1B-9696-F475BAE32660}" destId="{8B866970-8923-4432-93C3-2E732A4BD3E3}" srcOrd="1" destOrd="0" presId="urn:microsoft.com/office/officeart/2005/8/layout/orgChart1"/>
    <dgm:cxn modelId="{D06FDA59-E447-40F0-A571-259E47BC8CDD}" type="presParOf" srcId="{8B866970-8923-4432-93C3-2E732A4BD3E3}" destId="{0F61328B-FAE6-4728-9FFE-F6A1B9023F58}" srcOrd="0" destOrd="0" presId="urn:microsoft.com/office/officeart/2005/8/layout/orgChart1"/>
    <dgm:cxn modelId="{65AFF6C3-0EC1-473B-813F-E891BDE00B50}" type="presParOf" srcId="{8B866970-8923-4432-93C3-2E732A4BD3E3}" destId="{4B561E50-A234-4E39-A9D9-B2A663B6B5BC}" srcOrd="1" destOrd="0" presId="urn:microsoft.com/office/officeart/2005/8/layout/orgChart1"/>
    <dgm:cxn modelId="{419C1654-5A59-4596-8146-58FE7AA7415A}" type="presParOf" srcId="{4B561E50-A234-4E39-A9D9-B2A663B6B5BC}" destId="{B8C207DB-8FE0-42F5-86D9-85A77C57F3DB}" srcOrd="0" destOrd="0" presId="urn:microsoft.com/office/officeart/2005/8/layout/orgChart1"/>
    <dgm:cxn modelId="{B3D654F4-3686-4450-8776-7F1A9F6011DB}" type="presParOf" srcId="{B8C207DB-8FE0-42F5-86D9-85A77C57F3DB}" destId="{C0E652B7-6E10-4E65-AFE4-E8662E8D588F}" srcOrd="0" destOrd="0" presId="urn:microsoft.com/office/officeart/2005/8/layout/orgChart1"/>
    <dgm:cxn modelId="{413BB376-3CB9-431A-B87A-CA8902C7C04C}" type="presParOf" srcId="{B8C207DB-8FE0-42F5-86D9-85A77C57F3DB}" destId="{A9D8DD42-FF76-4B41-8C36-A789322AC4D8}" srcOrd="1" destOrd="0" presId="urn:microsoft.com/office/officeart/2005/8/layout/orgChart1"/>
    <dgm:cxn modelId="{A92EE7BA-8E1A-411A-B120-95E68881E287}" type="presParOf" srcId="{4B561E50-A234-4E39-A9D9-B2A663B6B5BC}" destId="{8CF9D3DA-C229-49CC-825A-354476697C92}" srcOrd="1" destOrd="0" presId="urn:microsoft.com/office/officeart/2005/8/layout/orgChart1"/>
    <dgm:cxn modelId="{1420DC1C-525B-47E3-BB11-C33D9A6E052D}" type="presParOf" srcId="{4B561E50-A234-4E39-A9D9-B2A663B6B5BC}" destId="{0B3D9E4F-2281-4B12-B8E3-D372119E17F3}" srcOrd="2" destOrd="0" presId="urn:microsoft.com/office/officeart/2005/8/layout/orgChart1"/>
    <dgm:cxn modelId="{DF5353FB-2AAA-4249-BA91-2643D266C00B}" type="presParOf" srcId="{A8C1B425-D31E-4A1B-9696-F475BAE32660}" destId="{AC166410-A3E2-4777-B87B-5EEAF243A1E3}" srcOrd="2" destOrd="0" presId="urn:microsoft.com/office/officeart/2005/8/layout/orgChart1"/>
    <dgm:cxn modelId="{D8C9F631-1609-423F-9D79-C6B27B77702C}" type="presParOf" srcId="{F7929344-27C8-4E3C-B1C2-0C47725345B4}" destId="{9106CD69-F19E-42B1-AA9E-AA9E575E5157}" srcOrd="2" destOrd="0" presId="urn:microsoft.com/office/officeart/2005/8/layout/orgChart1"/>
    <dgm:cxn modelId="{4C9BA65C-4AB6-4BD7-A8F4-C3FA37C09512}" type="presParOf" srcId="{5E100A7B-B13A-46C9-9E0A-0E5BFE5516A1}" destId="{6DCC2246-06D8-46D0-8B8B-C2E2018790BD}" srcOrd="2" destOrd="0" presId="urn:microsoft.com/office/officeart/2005/8/layout/orgChart1"/>
    <dgm:cxn modelId="{5A73D324-8C24-487C-BD8E-F82E24970877}" type="presParOf" srcId="{5E100A7B-B13A-46C9-9E0A-0E5BFE5516A1}" destId="{35EBA6E7-7C5B-40FC-B142-6C71BE61E6CF}" srcOrd="3" destOrd="0" presId="urn:microsoft.com/office/officeart/2005/8/layout/orgChart1"/>
    <dgm:cxn modelId="{B00646E6-E26C-4379-BA42-8689001D8F75}" type="presParOf" srcId="{35EBA6E7-7C5B-40FC-B142-6C71BE61E6CF}" destId="{75C7BD6C-A2A1-4598-984F-63BDFE8B281E}" srcOrd="0" destOrd="0" presId="urn:microsoft.com/office/officeart/2005/8/layout/orgChart1"/>
    <dgm:cxn modelId="{A32F1A42-0B71-42A2-BF72-BCF1333B56F2}" type="presParOf" srcId="{75C7BD6C-A2A1-4598-984F-63BDFE8B281E}" destId="{C72BCE78-38CE-4BC8-BC8B-469006215BCA}" srcOrd="0" destOrd="0" presId="urn:microsoft.com/office/officeart/2005/8/layout/orgChart1"/>
    <dgm:cxn modelId="{FE730D4D-351C-4315-951D-45728C4F6A85}" type="presParOf" srcId="{75C7BD6C-A2A1-4598-984F-63BDFE8B281E}" destId="{97F903CD-D838-4009-9E8E-F41C6D81115F}" srcOrd="1" destOrd="0" presId="urn:microsoft.com/office/officeart/2005/8/layout/orgChart1"/>
    <dgm:cxn modelId="{9BC6C10B-948B-4E3D-A0F7-632AC71660A7}" type="presParOf" srcId="{35EBA6E7-7C5B-40FC-B142-6C71BE61E6CF}" destId="{13024F00-5C49-4CB3-8820-84DA17CBDD20}" srcOrd="1" destOrd="0" presId="urn:microsoft.com/office/officeart/2005/8/layout/orgChart1"/>
    <dgm:cxn modelId="{32FC76CF-7F6F-433E-95EF-AA889194E3E4}" type="presParOf" srcId="{13024F00-5C49-4CB3-8820-84DA17CBDD20}" destId="{EF5372FC-1146-4208-9BD8-49CEFB54317C}" srcOrd="0" destOrd="0" presId="urn:microsoft.com/office/officeart/2005/8/layout/orgChart1"/>
    <dgm:cxn modelId="{B61657AA-9EBB-48DA-8124-BCF3E89F2740}" type="presParOf" srcId="{13024F00-5C49-4CB3-8820-84DA17CBDD20}" destId="{AA792360-7900-445E-BA38-DC4221B99022}" srcOrd="1" destOrd="0" presId="urn:microsoft.com/office/officeart/2005/8/layout/orgChart1"/>
    <dgm:cxn modelId="{9EB4920A-95A8-49F5-BA18-7759F133101F}" type="presParOf" srcId="{AA792360-7900-445E-BA38-DC4221B99022}" destId="{1777766E-A316-4C96-94B3-86BBAC1C0AFB}" srcOrd="0" destOrd="0" presId="urn:microsoft.com/office/officeart/2005/8/layout/orgChart1"/>
    <dgm:cxn modelId="{9A784A11-8E72-438D-BF68-7AFB9EFAD618}" type="presParOf" srcId="{1777766E-A316-4C96-94B3-86BBAC1C0AFB}" destId="{8E603A7A-C87D-435D-8737-C77A4B19CB8C}" srcOrd="0" destOrd="0" presId="urn:microsoft.com/office/officeart/2005/8/layout/orgChart1"/>
    <dgm:cxn modelId="{E8DEE4D4-A2F9-466A-804A-C8115329F706}" type="presParOf" srcId="{1777766E-A316-4C96-94B3-86BBAC1C0AFB}" destId="{A54F6418-B7AB-4EAF-A07E-434DAA0068E9}" srcOrd="1" destOrd="0" presId="urn:microsoft.com/office/officeart/2005/8/layout/orgChart1"/>
    <dgm:cxn modelId="{00B96E7E-B300-4F79-8ECC-E3196261EE4D}" type="presParOf" srcId="{AA792360-7900-445E-BA38-DC4221B99022}" destId="{E5430D51-07A5-4E69-B4A2-9EEB3475FFB2}" srcOrd="1" destOrd="0" presId="urn:microsoft.com/office/officeart/2005/8/layout/orgChart1"/>
    <dgm:cxn modelId="{473AFF04-DC4B-4ED5-B3FF-2B25CCE99EA1}" type="presParOf" srcId="{AA792360-7900-445E-BA38-DC4221B99022}" destId="{93520B9A-3DE1-4CA1-9E67-14B49CD99567}" srcOrd="2" destOrd="0" presId="urn:microsoft.com/office/officeart/2005/8/layout/orgChart1"/>
    <dgm:cxn modelId="{27E3FCFA-EC35-406A-B235-63E76329FB8D}" type="presParOf" srcId="{13024F00-5C49-4CB3-8820-84DA17CBDD20}" destId="{7516E69F-354B-4A87-99B0-F507F448FE76}" srcOrd="2" destOrd="0" presId="urn:microsoft.com/office/officeart/2005/8/layout/orgChart1"/>
    <dgm:cxn modelId="{27BEF504-9E35-456E-9821-A57F558938ED}" type="presParOf" srcId="{13024F00-5C49-4CB3-8820-84DA17CBDD20}" destId="{D718954C-F033-4736-87C0-3C71D3CDD4C1}" srcOrd="3" destOrd="0" presId="urn:microsoft.com/office/officeart/2005/8/layout/orgChart1"/>
    <dgm:cxn modelId="{9A376E5B-B5FA-413A-BB75-A823E4A8F226}" type="presParOf" srcId="{D718954C-F033-4736-87C0-3C71D3CDD4C1}" destId="{187F3B36-45B6-4DB1-9434-98AB842FD3B1}" srcOrd="0" destOrd="0" presId="urn:microsoft.com/office/officeart/2005/8/layout/orgChart1"/>
    <dgm:cxn modelId="{C60FDCF7-A86E-42DB-828C-1432E88CBD47}" type="presParOf" srcId="{187F3B36-45B6-4DB1-9434-98AB842FD3B1}" destId="{96C7F7D4-9FD4-44F6-B29E-29F1E3514721}" srcOrd="0" destOrd="0" presId="urn:microsoft.com/office/officeart/2005/8/layout/orgChart1"/>
    <dgm:cxn modelId="{2294BB36-65E0-4FE0-8FE5-6143B0785F26}" type="presParOf" srcId="{187F3B36-45B6-4DB1-9434-98AB842FD3B1}" destId="{ABB8D194-FDBD-4CC8-B290-56D7D78A29ED}" srcOrd="1" destOrd="0" presId="urn:microsoft.com/office/officeart/2005/8/layout/orgChart1"/>
    <dgm:cxn modelId="{9A5657BC-72E3-40FD-948D-8A63508FAF94}" type="presParOf" srcId="{D718954C-F033-4736-87C0-3C71D3CDD4C1}" destId="{7CF8992E-60A5-4FD3-BEB8-09143BD22E07}" srcOrd="1" destOrd="0" presId="urn:microsoft.com/office/officeart/2005/8/layout/orgChart1"/>
    <dgm:cxn modelId="{7E7FB132-AC95-4958-8514-2B622E84AD94}" type="presParOf" srcId="{D718954C-F033-4736-87C0-3C71D3CDD4C1}" destId="{24EAAC01-7A84-4B00-8876-E377A52D509A}" srcOrd="2" destOrd="0" presId="urn:microsoft.com/office/officeart/2005/8/layout/orgChart1"/>
    <dgm:cxn modelId="{F2745607-8C47-4EEB-B0D8-8F544C09C97E}" type="presParOf" srcId="{35EBA6E7-7C5B-40FC-B142-6C71BE61E6CF}" destId="{B8DD1711-7F40-4494-BA23-231F675F291B}" srcOrd="2" destOrd="0" presId="urn:microsoft.com/office/officeart/2005/8/layout/orgChart1"/>
    <dgm:cxn modelId="{638FB68A-4CF6-4D4F-B4BA-3D2CFB46FD4F}" type="presParOf" srcId="{5E100A7B-B13A-46C9-9E0A-0E5BFE5516A1}" destId="{A3C392AF-9C01-46A4-9FD2-73AC7AEF5D09}" srcOrd="4" destOrd="0" presId="urn:microsoft.com/office/officeart/2005/8/layout/orgChart1"/>
    <dgm:cxn modelId="{EAA56EA3-BBC6-4A75-9CDA-9A481C1E76EB}" type="presParOf" srcId="{5E100A7B-B13A-46C9-9E0A-0E5BFE5516A1}" destId="{A14B13E8-C01D-4094-9AF7-79C57655A7A5}" srcOrd="5" destOrd="0" presId="urn:microsoft.com/office/officeart/2005/8/layout/orgChart1"/>
    <dgm:cxn modelId="{CB4642DF-B49F-416F-91ED-12D59AA0F994}" type="presParOf" srcId="{A14B13E8-C01D-4094-9AF7-79C57655A7A5}" destId="{3BC18C10-4E86-4B3E-B367-BB2B6A18C79C}" srcOrd="0" destOrd="0" presId="urn:microsoft.com/office/officeart/2005/8/layout/orgChart1"/>
    <dgm:cxn modelId="{E0C152E3-6E45-4253-96AF-E7D9DC946D31}" type="presParOf" srcId="{3BC18C10-4E86-4B3E-B367-BB2B6A18C79C}" destId="{585B1D7D-91C5-4A18-B94F-DB4C71521DD3}" srcOrd="0" destOrd="0" presId="urn:microsoft.com/office/officeart/2005/8/layout/orgChart1"/>
    <dgm:cxn modelId="{788195DB-CA31-49F4-9E35-7CCBAC8F1297}" type="presParOf" srcId="{3BC18C10-4E86-4B3E-B367-BB2B6A18C79C}" destId="{0B0900DC-D9B7-43DE-84C8-5B5300EE9CDE}" srcOrd="1" destOrd="0" presId="urn:microsoft.com/office/officeart/2005/8/layout/orgChart1"/>
    <dgm:cxn modelId="{A51B868D-10C3-472A-B32A-CD3F25BB215E}" type="presParOf" srcId="{A14B13E8-C01D-4094-9AF7-79C57655A7A5}" destId="{4995C6A2-5C89-4D3E-8ADA-1EDBE3B73CF4}" srcOrd="1" destOrd="0" presId="urn:microsoft.com/office/officeart/2005/8/layout/orgChart1"/>
    <dgm:cxn modelId="{461AD000-49E3-4AC4-A744-0AA5DF6BD6D8}" type="presParOf" srcId="{4995C6A2-5C89-4D3E-8ADA-1EDBE3B73CF4}" destId="{5C400AF8-1112-4440-9C77-B6BCC70ACEB2}" srcOrd="0" destOrd="0" presId="urn:microsoft.com/office/officeart/2005/8/layout/orgChart1"/>
    <dgm:cxn modelId="{AE249FCE-73A1-4D34-828D-0A8F4295C100}" type="presParOf" srcId="{4995C6A2-5C89-4D3E-8ADA-1EDBE3B73CF4}" destId="{04BA4EC3-35B9-4FBA-A89E-F0E981A6BB7F}" srcOrd="1" destOrd="0" presId="urn:microsoft.com/office/officeart/2005/8/layout/orgChart1"/>
    <dgm:cxn modelId="{AE4AC09B-971C-46C4-AA13-4FD429F63D7C}" type="presParOf" srcId="{04BA4EC3-35B9-4FBA-A89E-F0E981A6BB7F}" destId="{955C8C59-4E0F-463A-B3C0-DE8993B9116F}" srcOrd="0" destOrd="0" presId="urn:microsoft.com/office/officeart/2005/8/layout/orgChart1"/>
    <dgm:cxn modelId="{4B4A8624-68FD-41EF-AF9C-E3352247F45E}" type="presParOf" srcId="{955C8C59-4E0F-463A-B3C0-DE8993B9116F}" destId="{D241673A-199B-418B-93D1-9ECE271EC7C9}" srcOrd="0" destOrd="0" presId="urn:microsoft.com/office/officeart/2005/8/layout/orgChart1"/>
    <dgm:cxn modelId="{52EE132F-2683-4EE8-8596-1A56E6406EA1}" type="presParOf" srcId="{955C8C59-4E0F-463A-B3C0-DE8993B9116F}" destId="{31291DFC-EE08-4D0D-B07A-CD6A657ADDE9}" srcOrd="1" destOrd="0" presId="urn:microsoft.com/office/officeart/2005/8/layout/orgChart1"/>
    <dgm:cxn modelId="{65DAD64C-1AC6-4F09-AAAA-A169CD511EE0}" type="presParOf" srcId="{04BA4EC3-35B9-4FBA-A89E-F0E981A6BB7F}" destId="{ADDE9741-B2B9-45FF-8092-D8299C64F5A6}" srcOrd="1" destOrd="0" presId="urn:microsoft.com/office/officeart/2005/8/layout/orgChart1"/>
    <dgm:cxn modelId="{D4F819BC-3D18-41D1-8E6A-0AF8C2EACB97}" type="presParOf" srcId="{ADDE9741-B2B9-45FF-8092-D8299C64F5A6}" destId="{36598296-77BD-4B33-BCCF-445EE6211BDA}" srcOrd="0" destOrd="0" presId="urn:microsoft.com/office/officeart/2005/8/layout/orgChart1"/>
    <dgm:cxn modelId="{35D1BA75-FA98-4913-885B-7247AC377C68}" type="presParOf" srcId="{ADDE9741-B2B9-45FF-8092-D8299C64F5A6}" destId="{C02361CE-86A0-403B-9163-7EADB00F5DB3}" srcOrd="1" destOrd="0" presId="urn:microsoft.com/office/officeart/2005/8/layout/orgChart1"/>
    <dgm:cxn modelId="{9B5FD9CA-E843-4B3C-B9B9-47226D6D003B}" type="presParOf" srcId="{C02361CE-86A0-403B-9163-7EADB00F5DB3}" destId="{5181EAC6-43F1-4FD4-ADB6-D7785DBADD15}" srcOrd="0" destOrd="0" presId="urn:microsoft.com/office/officeart/2005/8/layout/orgChart1"/>
    <dgm:cxn modelId="{11C69DBE-3420-4745-A126-03D8027B9892}" type="presParOf" srcId="{5181EAC6-43F1-4FD4-ADB6-D7785DBADD15}" destId="{21645053-3F4B-47EA-B556-5F6D638F4517}" srcOrd="0" destOrd="0" presId="urn:microsoft.com/office/officeart/2005/8/layout/orgChart1"/>
    <dgm:cxn modelId="{9FB664EE-BF5D-4950-836B-05AD8D91428C}" type="presParOf" srcId="{5181EAC6-43F1-4FD4-ADB6-D7785DBADD15}" destId="{E032D04E-723C-4712-8F62-17A47C5EA053}" srcOrd="1" destOrd="0" presId="urn:microsoft.com/office/officeart/2005/8/layout/orgChart1"/>
    <dgm:cxn modelId="{8CD6C299-9F63-4315-A6C6-2319A924584E}" type="presParOf" srcId="{C02361CE-86A0-403B-9163-7EADB00F5DB3}" destId="{63190F63-B6F7-4915-A2EF-808D5BF23288}" srcOrd="1" destOrd="0" presId="urn:microsoft.com/office/officeart/2005/8/layout/orgChart1"/>
    <dgm:cxn modelId="{BA17180D-0067-4609-8A07-69DA1E704C40}" type="presParOf" srcId="{63190F63-B6F7-4915-A2EF-808D5BF23288}" destId="{8DD983DC-4DAA-4B84-83AE-8E07574516E4}" srcOrd="0" destOrd="0" presId="urn:microsoft.com/office/officeart/2005/8/layout/orgChart1"/>
    <dgm:cxn modelId="{C1CBD840-D007-4B8A-A270-8D539697040C}" type="presParOf" srcId="{63190F63-B6F7-4915-A2EF-808D5BF23288}" destId="{2E78B854-5568-436D-B8A3-144FCD0E1007}" srcOrd="1" destOrd="0" presId="urn:microsoft.com/office/officeart/2005/8/layout/orgChart1"/>
    <dgm:cxn modelId="{90D84297-322C-44EC-8769-319995744EEA}" type="presParOf" srcId="{2E78B854-5568-436D-B8A3-144FCD0E1007}" destId="{7C4A6CCA-C207-443B-B249-540AC36D26B4}" srcOrd="0" destOrd="0" presId="urn:microsoft.com/office/officeart/2005/8/layout/orgChart1"/>
    <dgm:cxn modelId="{7FE4903F-6A80-4B0E-9F06-111E5A287B7E}" type="presParOf" srcId="{7C4A6CCA-C207-443B-B249-540AC36D26B4}" destId="{0CD25E49-327D-4024-9245-94B36C8B4FA6}" srcOrd="0" destOrd="0" presId="urn:microsoft.com/office/officeart/2005/8/layout/orgChart1"/>
    <dgm:cxn modelId="{1980415E-11E6-427E-9F69-4CFAAF3A81D1}" type="presParOf" srcId="{7C4A6CCA-C207-443B-B249-540AC36D26B4}" destId="{5A042A36-B5A5-43EC-B5F5-0DD379817635}" srcOrd="1" destOrd="0" presId="urn:microsoft.com/office/officeart/2005/8/layout/orgChart1"/>
    <dgm:cxn modelId="{4F07D7BA-594E-4648-A982-DD27607A329E}" type="presParOf" srcId="{2E78B854-5568-436D-B8A3-144FCD0E1007}" destId="{EFC6F576-EDD3-4237-9B62-94EA898E7E9F}" srcOrd="1" destOrd="0" presId="urn:microsoft.com/office/officeart/2005/8/layout/orgChart1"/>
    <dgm:cxn modelId="{6BDF3AB3-C298-47CD-A066-E6D7CB8A9351}" type="presParOf" srcId="{EFC6F576-EDD3-4237-9B62-94EA898E7E9F}" destId="{429A4720-1D13-45E8-BDC2-2AB7F13F0DC4}" srcOrd="0" destOrd="0" presId="urn:microsoft.com/office/officeart/2005/8/layout/orgChart1"/>
    <dgm:cxn modelId="{34CD2CA1-0743-4768-A4FB-4D51E2B0AE21}" type="presParOf" srcId="{EFC6F576-EDD3-4237-9B62-94EA898E7E9F}" destId="{A1C2DB77-0102-4957-A289-23AC3AD08309}" srcOrd="1" destOrd="0" presId="urn:microsoft.com/office/officeart/2005/8/layout/orgChart1"/>
    <dgm:cxn modelId="{9D375E5E-0ABA-49AA-97E8-E7BB796745F4}" type="presParOf" srcId="{A1C2DB77-0102-4957-A289-23AC3AD08309}" destId="{03880C3E-AA6A-46B9-A5EC-BD716D9A2B6C}" srcOrd="0" destOrd="0" presId="urn:microsoft.com/office/officeart/2005/8/layout/orgChart1"/>
    <dgm:cxn modelId="{6A73E707-4156-4CA1-8A46-663D9BE71D84}" type="presParOf" srcId="{03880C3E-AA6A-46B9-A5EC-BD716D9A2B6C}" destId="{B0AE1D97-7686-4C77-97EB-738180761500}" srcOrd="0" destOrd="0" presId="urn:microsoft.com/office/officeart/2005/8/layout/orgChart1"/>
    <dgm:cxn modelId="{55A63F22-AA20-411B-BBA2-67B0ED7502D6}" type="presParOf" srcId="{03880C3E-AA6A-46B9-A5EC-BD716D9A2B6C}" destId="{7E582EF1-DE80-44B2-BA85-0F3AAA6F1FAB}" srcOrd="1" destOrd="0" presId="urn:microsoft.com/office/officeart/2005/8/layout/orgChart1"/>
    <dgm:cxn modelId="{9DA7AACD-AF5A-49DB-823E-15DAE3A11738}" type="presParOf" srcId="{A1C2DB77-0102-4957-A289-23AC3AD08309}" destId="{6610CC96-203F-4D8D-A706-3E5285A718CB}" srcOrd="1" destOrd="0" presId="urn:microsoft.com/office/officeart/2005/8/layout/orgChart1"/>
    <dgm:cxn modelId="{DFDF19D8-F5F1-4D97-82C4-774DBFFFD1C6}" type="presParOf" srcId="{6610CC96-203F-4D8D-A706-3E5285A718CB}" destId="{AA9E9A5A-61A0-4D38-9CB0-637AF54A5377}" srcOrd="0" destOrd="0" presId="urn:microsoft.com/office/officeart/2005/8/layout/orgChart1"/>
    <dgm:cxn modelId="{E24EC927-E74D-44A3-9824-C0428C80FBF5}" type="presParOf" srcId="{6610CC96-203F-4D8D-A706-3E5285A718CB}" destId="{F4F7EE79-30D9-4513-BF9D-AA42F549EED8}" srcOrd="1" destOrd="0" presId="urn:microsoft.com/office/officeart/2005/8/layout/orgChart1"/>
    <dgm:cxn modelId="{C8F3D4B6-FD63-4EE1-BA7A-AF8E245CCCC0}" type="presParOf" srcId="{F4F7EE79-30D9-4513-BF9D-AA42F549EED8}" destId="{BF538B2B-4E85-48C6-8AC0-72E9B7F34E8F}" srcOrd="0" destOrd="0" presId="urn:microsoft.com/office/officeart/2005/8/layout/orgChart1"/>
    <dgm:cxn modelId="{1B4B826C-8A5C-4A5E-881A-160D2D4F7D72}" type="presParOf" srcId="{BF538B2B-4E85-48C6-8AC0-72E9B7F34E8F}" destId="{C1C0DA9E-5408-49D8-B62D-431D4759236F}" srcOrd="0" destOrd="0" presId="urn:microsoft.com/office/officeart/2005/8/layout/orgChart1"/>
    <dgm:cxn modelId="{FD308124-27EB-4D7C-B23C-09A47EFFAE82}" type="presParOf" srcId="{BF538B2B-4E85-48C6-8AC0-72E9B7F34E8F}" destId="{AD119C04-EE53-4847-BCDE-57E09823CBEC}" srcOrd="1" destOrd="0" presId="urn:microsoft.com/office/officeart/2005/8/layout/orgChart1"/>
    <dgm:cxn modelId="{028DEA77-4C26-4845-B21F-A0B7BCB0656D}" type="presParOf" srcId="{F4F7EE79-30D9-4513-BF9D-AA42F549EED8}" destId="{AD6AF7F9-F2A5-4912-AFB3-03399A206255}" srcOrd="1" destOrd="0" presId="urn:microsoft.com/office/officeart/2005/8/layout/orgChart1"/>
    <dgm:cxn modelId="{CB6DF313-A6EC-4DAD-84E3-3294D920AD67}" type="presParOf" srcId="{F4F7EE79-30D9-4513-BF9D-AA42F549EED8}" destId="{76E118F5-5AB3-4870-BFF6-9817B9BCBBD5}" srcOrd="2" destOrd="0" presId="urn:microsoft.com/office/officeart/2005/8/layout/orgChart1"/>
    <dgm:cxn modelId="{7003B8D4-104F-4254-9D65-452A34A3B10B}" type="presParOf" srcId="{A1C2DB77-0102-4957-A289-23AC3AD08309}" destId="{8ABE6757-7C5F-4ADA-9949-753E9388929C}" srcOrd="2" destOrd="0" presId="urn:microsoft.com/office/officeart/2005/8/layout/orgChart1"/>
    <dgm:cxn modelId="{BB28BBB5-74A6-46B9-AE75-5E2B300956AF}" type="presParOf" srcId="{2E78B854-5568-436D-B8A3-144FCD0E1007}" destId="{9DF229EF-CC07-4DF6-9B7C-407AAE729CD2}" srcOrd="2" destOrd="0" presId="urn:microsoft.com/office/officeart/2005/8/layout/orgChart1"/>
    <dgm:cxn modelId="{67E04BEB-F873-43C9-AE56-EC7DBBC37CEB}" type="presParOf" srcId="{C02361CE-86A0-403B-9163-7EADB00F5DB3}" destId="{DB2397BD-80FE-4AB2-B003-A165D9C1A354}" srcOrd="2" destOrd="0" presId="urn:microsoft.com/office/officeart/2005/8/layout/orgChart1"/>
    <dgm:cxn modelId="{060A1D04-C6C9-48EA-81C4-36134CDB0D2F}" type="presParOf" srcId="{04BA4EC3-35B9-4FBA-A89E-F0E981A6BB7F}" destId="{1B226FFC-AC07-469A-B45C-A1C25AEF00B7}" srcOrd="2" destOrd="0" presId="urn:microsoft.com/office/officeart/2005/8/layout/orgChart1"/>
    <dgm:cxn modelId="{5C550BC4-4449-4D89-9DD1-B62EB3DECAC9}" type="presParOf" srcId="{A14B13E8-C01D-4094-9AF7-79C57655A7A5}" destId="{2855B7E9-2069-4A95-8152-D7E6F8841C6C}" srcOrd="2" destOrd="0" presId="urn:microsoft.com/office/officeart/2005/8/layout/orgChart1"/>
    <dgm:cxn modelId="{2DAA9005-1F6F-41A4-BB41-F12B95D8E10D}" type="presParOf" srcId="{5E100A7B-B13A-46C9-9E0A-0E5BFE5516A1}" destId="{ED157DEC-DFE4-4AB0-9E51-43BC8F14BA83}" srcOrd="6" destOrd="0" presId="urn:microsoft.com/office/officeart/2005/8/layout/orgChart1"/>
    <dgm:cxn modelId="{FE9F0D53-3EE5-44E7-B1BE-5C46E2296A9C}" type="presParOf" srcId="{5E100A7B-B13A-46C9-9E0A-0E5BFE5516A1}" destId="{23A7B8B0-ACF6-40A4-9620-3FC258C08F33}" srcOrd="7" destOrd="0" presId="urn:microsoft.com/office/officeart/2005/8/layout/orgChart1"/>
    <dgm:cxn modelId="{3939AFC2-EAAF-4467-9982-D0C2C8DC5275}" type="presParOf" srcId="{23A7B8B0-ACF6-40A4-9620-3FC258C08F33}" destId="{316141FC-207D-4E91-A5DF-5E188F0560D7}" srcOrd="0" destOrd="0" presId="urn:microsoft.com/office/officeart/2005/8/layout/orgChart1"/>
    <dgm:cxn modelId="{D1DAB1EA-4018-4F83-830B-1AA4BEC7D01C}" type="presParOf" srcId="{316141FC-207D-4E91-A5DF-5E188F0560D7}" destId="{793617CE-44BB-45D4-BECE-E3C087312CA8}" srcOrd="0" destOrd="0" presId="urn:microsoft.com/office/officeart/2005/8/layout/orgChart1"/>
    <dgm:cxn modelId="{5D3389EF-3808-4982-B904-06AB41A47F77}" type="presParOf" srcId="{316141FC-207D-4E91-A5DF-5E188F0560D7}" destId="{629D6D4A-E029-4BB2-BC59-161B6D4904E1}" srcOrd="1" destOrd="0" presId="urn:microsoft.com/office/officeart/2005/8/layout/orgChart1"/>
    <dgm:cxn modelId="{A811F7BC-89C3-40B7-A44F-240D186DD959}" type="presParOf" srcId="{23A7B8B0-ACF6-40A4-9620-3FC258C08F33}" destId="{75194295-DC17-4AD5-BB82-3CDB3F000C48}" srcOrd="1" destOrd="0" presId="urn:microsoft.com/office/officeart/2005/8/layout/orgChart1"/>
    <dgm:cxn modelId="{3C71FE52-9F43-4A79-9D6E-4DA0059087A6}" type="presParOf" srcId="{75194295-DC17-4AD5-BB82-3CDB3F000C48}" destId="{540729D5-854F-4277-8B9F-331FB2BF3538}" srcOrd="0" destOrd="0" presId="urn:microsoft.com/office/officeart/2005/8/layout/orgChart1"/>
    <dgm:cxn modelId="{F966383F-4260-4F56-A17C-30F22673E8E2}" type="presParOf" srcId="{75194295-DC17-4AD5-BB82-3CDB3F000C48}" destId="{9F0644D5-7AEE-40E6-88A2-12C489E6B8A0}" srcOrd="1" destOrd="0" presId="urn:microsoft.com/office/officeart/2005/8/layout/orgChart1"/>
    <dgm:cxn modelId="{4AEC9D64-2BC1-4FE3-B594-76AF68D7D0D2}" type="presParOf" srcId="{9F0644D5-7AEE-40E6-88A2-12C489E6B8A0}" destId="{DC3046F1-AB01-4342-B1B7-A2342F102356}" srcOrd="0" destOrd="0" presId="urn:microsoft.com/office/officeart/2005/8/layout/orgChart1"/>
    <dgm:cxn modelId="{ABDB91EF-6021-4C2A-A59F-C09ADA635DDD}" type="presParOf" srcId="{DC3046F1-AB01-4342-B1B7-A2342F102356}" destId="{5130258A-711A-4DE4-AF7F-EC88AB153761}" srcOrd="0" destOrd="0" presId="urn:microsoft.com/office/officeart/2005/8/layout/orgChart1"/>
    <dgm:cxn modelId="{9C3B2E3E-4133-4C0C-95E5-3A60BDACE342}" type="presParOf" srcId="{DC3046F1-AB01-4342-B1B7-A2342F102356}" destId="{BB6A0D7D-EE0C-4363-8615-221DDA314271}" srcOrd="1" destOrd="0" presId="urn:microsoft.com/office/officeart/2005/8/layout/orgChart1"/>
    <dgm:cxn modelId="{B3CFE487-8C44-4157-A857-4D8D0221935E}" type="presParOf" srcId="{9F0644D5-7AEE-40E6-88A2-12C489E6B8A0}" destId="{4088B156-D95E-4E72-B2D3-395FA783BBE6}" srcOrd="1" destOrd="0" presId="urn:microsoft.com/office/officeart/2005/8/layout/orgChart1"/>
    <dgm:cxn modelId="{2EE96D0E-039F-4072-9F2B-09A7687A74AD}" type="presParOf" srcId="{4088B156-D95E-4E72-B2D3-395FA783BBE6}" destId="{70E97D62-15ED-420C-9002-3382C999AAB2}" srcOrd="0" destOrd="0" presId="urn:microsoft.com/office/officeart/2005/8/layout/orgChart1"/>
    <dgm:cxn modelId="{EAC5269D-91B2-4237-BDF4-873BDF91C7F6}" type="presParOf" srcId="{4088B156-D95E-4E72-B2D3-395FA783BBE6}" destId="{4C1B88AA-1C43-4F9E-808E-B1EB03C2B67E}" srcOrd="1" destOrd="0" presId="urn:microsoft.com/office/officeart/2005/8/layout/orgChart1"/>
    <dgm:cxn modelId="{FA7E7BDC-247B-4FB3-8C9F-CAE9BE6FA2A1}" type="presParOf" srcId="{4C1B88AA-1C43-4F9E-808E-B1EB03C2B67E}" destId="{A9215260-F8DB-4670-A7AB-2AF390D62019}" srcOrd="0" destOrd="0" presId="urn:microsoft.com/office/officeart/2005/8/layout/orgChart1"/>
    <dgm:cxn modelId="{6768E8A9-C160-4EAF-89D9-00C1583FF5CB}" type="presParOf" srcId="{A9215260-F8DB-4670-A7AB-2AF390D62019}" destId="{DCDBD131-0240-4455-B663-043F3A39818C}" srcOrd="0" destOrd="0" presId="urn:microsoft.com/office/officeart/2005/8/layout/orgChart1"/>
    <dgm:cxn modelId="{DC14DF78-7BAD-4A89-A437-A74380E0741E}" type="presParOf" srcId="{A9215260-F8DB-4670-A7AB-2AF390D62019}" destId="{4CBBF73F-C62D-4855-9C2C-A944955D2CEF}" srcOrd="1" destOrd="0" presId="urn:microsoft.com/office/officeart/2005/8/layout/orgChart1"/>
    <dgm:cxn modelId="{388EA8C5-687E-49D0-83A1-A6E6151F56AE}" type="presParOf" srcId="{4C1B88AA-1C43-4F9E-808E-B1EB03C2B67E}" destId="{655CD120-CE7E-48A3-AFD6-2449894E7CDA}" srcOrd="1" destOrd="0" presId="urn:microsoft.com/office/officeart/2005/8/layout/orgChart1"/>
    <dgm:cxn modelId="{BC67CB16-D219-472A-A063-E5AD6649B3DE}" type="presParOf" srcId="{655CD120-CE7E-48A3-AFD6-2449894E7CDA}" destId="{3876A487-3F2D-4A41-A882-D33B27EB703A}" srcOrd="0" destOrd="0" presId="urn:microsoft.com/office/officeart/2005/8/layout/orgChart1"/>
    <dgm:cxn modelId="{846CAC60-5051-423A-804D-A56406F9D40C}" type="presParOf" srcId="{655CD120-CE7E-48A3-AFD6-2449894E7CDA}" destId="{89A0CF97-AC42-4C29-A180-FDFAB8A44E35}" srcOrd="1" destOrd="0" presId="urn:microsoft.com/office/officeart/2005/8/layout/orgChart1"/>
    <dgm:cxn modelId="{1C92FA4C-538C-425A-98A0-C5DBF1CB9552}" type="presParOf" srcId="{89A0CF97-AC42-4C29-A180-FDFAB8A44E35}" destId="{C93C0E59-980A-4B2A-97CF-DB589EF50733}" srcOrd="0" destOrd="0" presId="urn:microsoft.com/office/officeart/2005/8/layout/orgChart1"/>
    <dgm:cxn modelId="{78C6B4A1-DF34-4FB5-93A7-B7160ACFF1B1}" type="presParOf" srcId="{C93C0E59-980A-4B2A-97CF-DB589EF50733}" destId="{E2618F09-9DE9-408F-AE3E-2151FBBE6220}" srcOrd="0" destOrd="0" presId="urn:microsoft.com/office/officeart/2005/8/layout/orgChart1"/>
    <dgm:cxn modelId="{B30578CD-7E88-4F28-90F0-2751B3DC4FAB}" type="presParOf" srcId="{C93C0E59-980A-4B2A-97CF-DB589EF50733}" destId="{6F709E93-9579-4196-83E4-397EB4266AA1}" srcOrd="1" destOrd="0" presId="urn:microsoft.com/office/officeart/2005/8/layout/orgChart1"/>
    <dgm:cxn modelId="{4C43B121-4C52-4509-AA17-3561775DB0D6}" type="presParOf" srcId="{89A0CF97-AC42-4C29-A180-FDFAB8A44E35}" destId="{315ECFCD-C8CF-4F29-A3EB-2A3D7D1BD409}" srcOrd="1" destOrd="0" presId="urn:microsoft.com/office/officeart/2005/8/layout/orgChart1"/>
    <dgm:cxn modelId="{A0E00877-DF68-4FFE-8079-409A407A225A}" type="presParOf" srcId="{315ECFCD-C8CF-4F29-A3EB-2A3D7D1BD409}" destId="{7068374F-FAEA-4F4F-95A0-C09EB2EAA419}" srcOrd="0" destOrd="0" presId="urn:microsoft.com/office/officeart/2005/8/layout/orgChart1"/>
    <dgm:cxn modelId="{36A5DC36-6A1B-4A11-B74C-467EB65C08C3}" type="presParOf" srcId="{315ECFCD-C8CF-4F29-A3EB-2A3D7D1BD409}" destId="{36071D02-82A8-4E5C-9C74-F1FA80A833BB}" srcOrd="1" destOrd="0" presId="urn:microsoft.com/office/officeart/2005/8/layout/orgChart1"/>
    <dgm:cxn modelId="{E89E118E-3A24-409D-B4DC-7F42172AC11B}" type="presParOf" srcId="{36071D02-82A8-4E5C-9C74-F1FA80A833BB}" destId="{CE29CFD4-D9BC-4BC8-B065-0A34D2BF2297}" srcOrd="0" destOrd="0" presId="urn:microsoft.com/office/officeart/2005/8/layout/orgChart1"/>
    <dgm:cxn modelId="{4576E75E-75DB-4644-B2C6-B8EFD69958E5}" type="presParOf" srcId="{CE29CFD4-D9BC-4BC8-B065-0A34D2BF2297}" destId="{B93586C6-5446-4FD8-BF3D-CAE0A5992EE9}" srcOrd="0" destOrd="0" presId="urn:microsoft.com/office/officeart/2005/8/layout/orgChart1"/>
    <dgm:cxn modelId="{9F6C86BE-5900-4A05-B76A-F91E5BC4EE4F}" type="presParOf" srcId="{CE29CFD4-D9BC-4BC8-B065-0A34D2BF2297}" destId="{A2C0AD7F-C683-4ED4-9C19-6E3D25F812E4}" srcOrd="1" destOrd="0" presId="urn:microsoft.com/office/officeart/2005/8/layout/orgChart1"/>
    <dgm:cxn modelId="{3A2CC54B-6E11-49E2-8848-52BFF5B4319F}" type="presParOf" srcId="{36071D02-82A8-4E5C-9C74-F1FA80A833BB}" destId="{4AF140C9-A3C1-4180-A093-45C1A154C0F0}" srcOrd="1" destOrd="0" presId="urn:microsoft.com/office/officeart/2005/8/layout/orgChart1"/>
    <dgm:cxn modelId="{3B5F3D63-165C-4B07-8CAC-DDE08DA54396}" type="presParOf" srcId="{4AF140C9-A3C1-4180-A093-45C1A154C0F0}" destId="{F8387438-5463-46D2-B18E-E1A31625D8E4}" srcOrd="0" destOrd="0" presId="urn:microsoft.com/office/officeart/2005/8/layout/orgChart1"/>
    <dgm:cxn modelId="{469EA979-51D1-4123-9E4F-1380A0A0B2CF}" type="presParOf" srcId="{4AF140C9-A3C1-4180-A093-45C1A154C0F0}" destId="{F07905F9-F6DE-481B-BB66-987DB5349841}" srcOrd="1" destOrd="0" presId="urn:microsoft.com/office/officeart/2005/8/layout/orgChart1"/>
    <dgm:cxn modelId="{F0BCF31C-A971-42F2-9BB3-3E832A720DF1}" type="presParOf" srcId="{F07905F9-F6DE-481B-BB66-987DB5349841}" destId="{728A9112-F86F-451C-978A-75F49D5F8435}" srcOrd="0" destOrd="0" presId="urn:microsoft.com/office/officeart/2005/8/layout/orgChart1"/>
    <dgm:cxn modelId="{67103663-2B5F-4FC9-A1E2-38B2B0CF7DF1}" type="presParOf" srcId="{728A9112-F86F-451C-978A-75F49D5F8435}" destId="{64BB4CDA-1EA0-4EC8-8443-DFE7B94B3FDC}" srcOrd="0" destOrd="0" presId="urn:microsoft.com/office/officeart/2005/8/layout/orgChart1"/>
    <dgm:cxn modelId="{C7E522A2-7312-4DB8-B012-E4EAB0AA73D8}" type="presParOf" srcId="{728A9112-F86F-451C-978A-75F49D5F8435}" destId="{9BF3AF7A-A67C-4B45-A1B4-C75E06872B23}" srcOrd="1" destOrd="0" presId="urn:microsoft.com/office/officeart/2005/8/layout/orgChart1"/>
    <dgm:cxn modelId="{695FBBBA-A990-418E-BD8D-EB57787E4930}" type="presParOf" srcId="{F07905F9-F6DE-481B-BB66-987DB5349841}" destId="{F24F0019-5C23-414B-8C5C-F1EC93C47C8C}" srcOrd="1" destOrd="0" presId="urn:microsoft.com/office/officeart/2005/8/layout/orgChart1"/>
    <dgm:cxn modelId="{A0530ED4-64BE-44FC-8355-271F15BB8E57}" type="presParOf" srcId="{F07905F9-F6DE-481B-BB66-987DB5349841}" destId="{0F920FB2-4A10-465D-A52A-3D7582353D1D}" srcOrd="2" destOrd="0" presId="urn:microsoft.com/office/officeart/2005/8/layout/orgChart1"/>
    <dgm:cxn modelId="{FFF7D2D0-6139-42A9-B9F0-65C9688C9CAD}" type="presParOf" srcId="{36071D02-82A8-4E5C-9C74-F1FA80A833BB}" destId="{24F6E05D-2352-4C99-B0F5-74FC37AA15F5}" srcOrd="2" destOrd="0" presId="urn:microsoft.com/office/officeart/2005/8/layout/orgChart1"/>
    <dgm:cxn modelId="{396EA465-7438-449C-9FA2-B30DC24A99DA}" type="presParOf" srcId="{89A0CF97-AC42-4C29-A180-FDFAB8A44E35}" destId="{6E4B6F22-2CFA-417C-AEF9-1DBA0F5F2F45}" srcOrd="2" destOrd="0" presId="urn:microsoft.com/office/officeart/2005/8/layout/orgChart1"/>
    <dgm:cxn modelId="{1BC03378-DE41-4813-9560-F48E907165D2}" type="presParOf" srcId="{4C1B88AA-1C43-4F9E-808E-B1EB03C2B67E}" destId="{C5D6EDE9-3C46-4449-B61D-9D767F7A0D50}" srcOrd="2" destOrd="0" presId="urn:microsoft.com/office/officeart/2005/8/layout/orgChart1"/>
    <dgm:cxn modelId="{B546F714-E3D4-45C6-9447-E95E7C468585}" type="presParOf" srcId="{9F0644D5-7AEE-40E6-88A2-12C489E6B8A0}" destId="{40029EC8-94DA-46CD-84F3-1C528D053E83}" srcOrd="2" destOrd="0" presId="urn:microsoft.com/office/officeart/2005/8/layout/orgChart1"/>
    <dgm:cxn modelId="{CE012607-9F11-437C-9B3B-9103B2741DB6}" type="presParOf" srcId="{23A7B8B0-ACF6-40A4-9620-3FC258C08F33}" destId="{92201150-F02D-49AB-B28E-CD30726A6218}" srcOrd="2" destOrd="0" presId="urn:microsoft.com/office/officeart/2005/8/layout/orgChart1"/>
    <dgm:cxn modelId="{01D4F911-BCAD-4292-AFF9-7FDBE8057892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Configuração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 sz="900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 sz="900"/>
        </a:p>
      </dgm:t>
    </dgm:pt>
    <dgm:pt modelId="{E616B0D3-1F9A-4DC2-9C4A-87B9141E7495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94CFF9ED-EBDB-43D1-A228-A9B4E2B5FD31}" type="parTrans" cxnId="{A2B8EADA-0C5A-4E5F-BAFA-7C1434172E46}">
      <dgm:prSet/>
      <dgm:spPr/>
      <dgm:t>
        <a:bodyPr/>
        <a:lstStyle/>
        <a:p>
          <a:endParaRPr lang="pt-BR" sz="900"/>
        </a:p>
      </dgm:t>
    </dgm:pt>
    <dgm:pt modelId="{8EE2C0A1-9203-4B86-8657-79FF40157EE2}" type="sibTrans" cxnId="{A2B8EADA-0C5A-4E5F-BAFA-7C1434172E46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2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2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2FD9D88D-1451-49F5-A0A9-E504ED2E6767}" type="pres">
      <dgm:prSet presAssocID="{94CFF9ED-EBDB-43D1-A228-A9B4E2B5FD31}" presName="Name37" presStyleLbl="parChTrans1D2" presStyleIdx="1" presStyleCnt="2"/>
      <dgm:spPr/>
      <dgm:t>
        <a:bodyPr/>
        <a:lstStyle/>
        <a:p>
          <a:endParaRPr lang="pt-BR"/>
        </a:p>
      </dgm:t>
    </dgm:pt>
    <dgm:pt modelId="{F3C4565F-CCAF-40A3-B8DB-0375D55424C1}" type="pres">
      <dgm:prSet presAssocID="{E616B0D3-1F9A-4DC2-9C4A-87B9141E7495}" presName="hierRoot2" presStyleCnt="0">
        <dgm:presLayoutVars>
          <dgm:hierBranch val="init"/>
        </dgm:presLayoutVars>
      </dgm:prSet>
      <dgm:spPr/>
    </dgm:pt>
    <dgm:pt modelId="{D2D254D8-1DA0-4980-AA43-971554250941}" type="pres">
      <dgm:prSet presAssocID="{E616B0D3-1F9A-4DC2-9C4A-87B9141E7495}" presName="rootComposite" presStyleCnt="0"/>
      <dgm:spPr/>
    </dgm:pt>
    <dgm:pt modelId="{A2BDEF8C-054A-449C-9004-6175728544BA}" type="pres">
      <dgm:prSet presAssocID="{E616B0D3-1F9A-4DC2-9C4A-87B9141E7495}" presName="rootText" presStyleLbl="node2" presStyleIdx="1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A7E423B-4F17-4B6C-AD29-1F183939DD14}" type="pres">
      <dgm:prSet presAssocID="{E616B0D3-1F9A-4DC2-9C4A-87B9141E7495}" presName="rootConnector" presStyleLbl="node2" presStyleIdx="1" presStyleCnt="2"/>
      <dgm:spPr/>
      <dgm:t>
        <a:bodyPr/>
        <a:lstStyle/>
        <a:p>
          <a:endParaRPr lang="pt-BR"/>
        </a:p>
      </dgm:t>
    </dgm:pt>
    <dgm:pt modelId="{FE23DF22-130E-4C23-A566-C018BF81677E}" type="pres">
      <dgm:prSet presAssocID="{E616B0D3-1F9A-4DC2-9C4A-87B9141E7495}" presName="hierChild4" presStyleCnt="0"/>
      <dgm:spPr/>
    </dgm:pt>
    <dgm:pt modelId="{541F1E75-51FB-4654-8D9B-A41E0C8EE885}" type="pres">
      <dgm:prSet presAssocID="{E616B0D3-1F9A-4DC2-9C4A-87B9141E7495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A2B8EADA-0C5A-4E5F-BAFA-7C1434172E46}" srcId="{D7E550EF-3D3A-4D7A-A069-3A94E1E3BC88}" destId="{E616B0D3-1F9A-4DC2-9C4A-87B9141E7495}" srcOrd="1" destOrd="0" parTransId="{94CFF9ED-EBDB-43D1-A228-A9B4E2B5FD31}" sibTransId="{8EE2C0A1-9203-4B86-8657-79FF40157EE2}"/>
    <dgm:cxn modelId="{EC35E4FA-CACF-49C0-91D5-05586C9E01C3}" type="presOf" srcId="{94CFF9ED-EBDB-43D1-A228-A9B4E2B5FD31}" destId="{2FD9D88D-1451-49F5-A0A9-E504ED2E6767}" srcOrd="0" destOrd="0" presId="urn:microsoft.com/office/officeart/2005/8/layout/orgChart1"/>
    <dgm:cxn modelId="{8D118FF0-6B56-4555-9DB2-96ED513AD17D}" type="presOf" srcId="{AFCBCC0B-8C9C-420F-9BED-7B1F75C0173D}" destId="{79C84A5F-A535-465C-A2DF-D4D348F6285F}" srcOrd="1" destOrd="0" presId="urn:microsoft.com/office/officeart/2005/8/layout/orgChart1"/>
    <dgm:cxn modelId="{5496D0F6-4958-40E7-84E5-DE0A2EE98E9C}" type="presOf" srcId="{E616B0D3-1F9A-4DC2-9C4A-87B9141E7495}" destId="{A2BDEF8C-054A-449C-9004-6175728544BA}" srcOrd="0" destOrd="0" presId="urn:microsoft.com/office/officeart/2005/8/layout/orgChart1"/>
    <dgm:cxn modelId="{F7E396B6-992A-4238-AA20-96F3A8821AB3}" type="presOf" srcId="{D7E550EF-3D3A-4D7A-A069-3A94E1E3BC88}" destId="{1AB17084-C907-4668-87B9-DA85B3E81A87}" srcOrd="0" destOrd="0" presId="urn:microsoft.com/office/officeart/2005/8/layout/orgChart1"/>
    <dgm:cxn modelId="{A9E69C7C-3E0F-4863-89C4-6014841E5B64}" type="presOf" srcId="{D7E550EF-3D3A-4D7A-A069-3A94E1E3BC88}" destId="{3284ACA9-A078-400C-AC9E-58AFA8610DBA}" srcOrd="1" destOrd="0" presId="urn:microsoft.com/office/officeart/2005/8/layout/orgChart1"/>
    <dgm:cxn modelId="{75D94843-BCC0-47E2-AB9B-3BE7C46BB6B8}" type="presOf" srcId="{6CDDAECC-D052-4371-9093-C12AA5FADD02}" destId="{2CF35114-8D98-4786-9E6B-FA104DDE62CB}" srcOrd="0" destOrd="0" presId="urn:microsoft.com/office/officeart/2005/8/layout/orgChart1"/>
    <dgm:cxn modelId="{A23EB162-770A-40FA-8DB9-7897B3C85D8B}" type="presOf" srcId="{AFCBCC0B-8C9C-420F-9BED-7B1F75C0173D}" destId="{C9186B26-72F2-4F1B-AA75-31B93CFEC200}" srcOrd="0" destOrd="0" presId="urn:microsoft.com/office/officeart/2005/8/layout/orgChart1"/>
    <dgm:cxn modelId="{AE98162F-6CCB-4E6D-AC70-532DCB670D35}" type="presOf" srcId="{D8BA8640-7DD6-46D9-914E-D08B18F16FFC}" destId="{02755DC6-DA7E-438B-9AC4-E16B561F765E}" srcOrd="0" destOrd="0" presId="urn:microsoft.com/office/officeart/2005/8/layout/orgChart1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A61E02B1-75E0-4583-B1AA-D232FA4B437C}" type="presOf" srcId="{E616B0D3-1F9A-4DC2-9C4A-87B9141E7495}" destId="{3A7E423B-4F17-4B6C-AD29-1F183939DD14}" srcOrd="1" destOrd="0" presId="urn:microsoft.com/office/officeart/2005/8/layout/orgChart1"/>
    <dgm:cxn modelId="{FC9940B9-6789-4AC2-8331-57E9A0CF558D}" type="presParOf" srcId="{02755DC6-DA7E-438B-9AC4-E16B561F765E}" destId="{932E188E-A331-495D-A64F-7AF0A82C926E}" srcOrd="0" destOrd="0" presId="urn:microsoft.com/office/officeart/2005/8/layout/orgChart1"/>
    <dgm:cxn modelId="{724885B4-1767-45BF-9F2F-2EF6A29310FE}" type="presParOf" srcId="{932E188E-A331-495D-A64F-7AF0A82C926E}" destId="{55768425-ED5A-4779-9535-B090D73937BD}" srcOrd="0" destOrd="0" presId="urn:microsoft.com/office/officeart/2005/8/layout/orgChart1"/>
    <dgm:cxn modelId="{942677F8-8EF7-44BB-BB8C-A6952C8DD92E}" type="presParOf" srcId="{55768425-ED5A-4779-9535-B090D73937BD}" destId="{1AB17084-C907-4668-87B9-DA85B3E81A87}" srcOrd="0" destOrd="0" presId="urn:microsoft.com/office/officeart/2005/8/layout/orgChart1"/>
    <dgm:cxn modelId="{D529EAA8-26C6-4D19-B9B4-2ED3C3C83C7D}" type="presParOf" srcId="{55768425-ED5A-4779-9535-B090D73937BD}" destId="{3284ACA9-A078-400C-AC9E-58AFA8610DBA}" srcOrd="1" destOrd="0" presId="urn:microsoft.com/office/officeart/2005/8/layout/orgChart1"/>
    <dgm:cxn modelId="{A3F87167-D87D-4628-AE84-8BAB66D6CED1}" type="presParOf" srcId="{932E188E-A331-495D-A64F-7AF0A82C926E}" destId="{5E100A7B-B13A-46C9-9E0A-0E5BFE5516A1}" srcOrd="1" destOrd="0" presId="urn:microsoft.com/office/officeart/2005/8/layout/orgChart1"/>
    <dgm:cxn modelId="{5C52D46D-2EDC-47B0-9A61-7E5FC66C5625}" type="presParOf" srcId="{5E100A7B-B13A-46C9-9E0A-0E5BFE5516A1}" destId="{2CF35114-8D98-4786-9E6B-FA104DDE62CB}" srcOrd="0" destOrd="0" presId="urn:microsoft.com/office/officeart/2005/8/layout/orgChart1"/>
    <dgm:cxn modelId="{A96EE447-60F6-4EB5-8E62-2DB824D30139}" type="presParOf" srcId="{5E100A7B-B13A-46C9-9E0A-0E5BFE5516A1}" destId="{2074FE73-3BE8-46D9-9EE1-82DA9A3174F6}" srcOrd="1" destOrd="0" presId="urn:microsoft.com/office/officeart/2005/8/layout/orgChart1"/>
    <dgm:cxn modelId="{D0AE9DB8-A325-4404-A086-6F787DCC88FF}" type="presParOf" srcId="{2074FE73-3BE8-46D9-9EE1-82DA9A3174F6}" destId="{E9B7BD48-6FE7-4ADA-88D4-D5CE9A411C1C}" srcOrd="0" destOrd="0" presId="urn:microsoft.com/office/officeart/2005/8/layout/orgChart1"/>
    <dgm:cxn modelId="{6549C295-5701-4D93-ABD7-4F88A52D3006}" type="presParOf" srcId="{E9B7BD48-6FE7-4ADA-88D4-D5CE9A411C1C}" destId="{C9186B26-72F2-4F1B-AA75-31B93CFEC200}" srcOrd="0" destOrd="0" presId="urn:microsoft.com/office/officeart/2005/8/layout/orgChart1"/>
    <dgm:cxn modelId="{232FF498-2D87-4369-BBC2-4EE9112A2222}" type="presParOf" srcId="{E9B7BD48-6FE7-4ADA-88D4-D5CE9A411C1C}" destId="{79C84A5F-A535-465C-A2DF-D4D348F6285F}" srcOrd="1" destOrd="0" presId="urn:microsoft.com/office/officeart/2005/8/layout/orgChart1"/>
    <dgm:cxn modelId="{3C880F10-353A-4ACE-AE80-2EB26E05E12B}" type="presParOf" srcId="{2074FE73-3BE8-46D9-9EE1-82DA9A3174F6}" destId="{CE2D7657-6211-4DE6-9AC4-62D5DB4F59F1}" srcOrd="1" destOrd="0" presId="urn:microsoft.com/office/officeart/2005/8/layout/orgChart1"/>
    <dgm:cxn modelId="{BBFA6274-5E5E-45A1-9F3B-68DB18860E4C}" type="presParOf" srcId="{2074FE73-3BE8-46D9-9EE1-82DA9A3174F6}" destId="{54085043-A66A-4851-BF39-6C102532D55B}" srcOrd="2" destOrd="0" presId="urn:microsoft.com/office/officeart/2005/8/layout/orgChart1"/>
    <dgm:cxn modelId="{642100B1-0873-4F42-B514-40F2AD4F5996}" type="presParOf" srcId="{5E100A7B-B13A-46C9-9E0A-0E5BFE5516A1}" destId="{2FD9D88D-1451-49F5-A0A9-E504ED2E6767}" srcOrd="2" destOrd="0" presId="urn:microsoft.com/office/officeart/2005/8/layout/orgChart1"/>
    <dgm:cxn modelId="{796B8BAA-4B87-4EDA-BFA1-849BCD4953D6}" type="presParOf" srcId="{5E100A7B-B13A-46C9-9E0A-0E5BFE5516A1}" destId="{F3C4565F-CCAF-40A3-B8DB-0375D55424C1}" srcOrd="3" destOrd="0" presId="urn:microsoft.com/office/officeart/2005/8/layout/orgChart1"/>
    <dgm:cxn modelId="{551BFCEA-F46B-4548-B857-56E1B4A4DB09}" type="presParOf" srcId="{F3C4565F-CCAF-40A3-B8DB-0375D55424C1}" destId="{D2D254D8-1DA0-4980-AA43-971554250941}" srcOrd="0" destOrd="0" presId="urn:microsoft.com/office/officeart/2005/8/layout/orgChart1"/>
    <dgm:cxn modelId="{142536ED-EF1D-4B09-A168-AE9EBFD790E8}" type="presParOf" srcId="{D2D254D8-1DA0-4980-AA43-971554250941}" destId="{A2BDEF8C-054A-449C-9004-6175728544BA}" srcOrd="0" destOrd="0" presId="urn:microsoft.com/office/officeart/2005/8/layout/orgChart1"/>
    <dgm:cxn modelId="{2476B86A-4577-4623-A04F-6A5A8E10E328}" type="presParOf" srcId="{D2D254D8-1DA0-4980-AA43-971554250941}" destId="{3A7E423B-4F17-4B6C-AD29-1F183939DD14}" srcOrd="1" destOrd="0" presId="urn:microsoft.com/office/officeart/2005/8/layout/orgChart1"/>
    <dgm:cxn modelId="{E70C1960-4464-4815-A2C0-CFF4E5FCE688}" type="presParOf" srcId="{F3C4565F-CCAF-40A3-B8DB-0375D55424C1}" destId="{FE23DF22-130E-4C23-A566-C018BF81677E}" srcOrd="1" destOrd="0" presId="urn:microsoft.com/office/officeart/2005/8/layout/orgChart1"/>
    <dgm:cxn modelId="{B01E3962-E880-4FD5-BD23-88927D56CAF5}" type="presParOf" srcId="{F3C4565F-CCAF-40A3-B8DB-0375D55424C1}" destId="{541F1E75-51FB-4654-8D9B-A41E0C8EE885}" srcOrd="2" destOrd="0" presId="urn:microsoft.com/office/officeart/2005/8/layout/orgChart1"/>
    <dgm:cxn modelId="{D54E4963-7DAB-42BA-A81A-71E7E501137B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51D932B8-C7EC-43CA-B033-991D7DB71D1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Plano de Projeto</a:t>
          </a:r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Projeto</a:t>
          </a: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4112AAD3-D17A-4B5F-A875-B6471F5AF13B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Coordenação</a:t>
          </a:r>
        </a:p>
      </dgm:t>
    </dgm:pt>
    <dgm:pt modelId="{B6F03A58-96F0-45BB-93D8-1B6C9CB7C784}" type="parTrans" cxnId="{C2440F59-F548-4702-895D-364D30A93CE3}">
      <dgm:prSet/>
      <dgm:spPr/>
      <dgm:t>
        <a:bodyPr/>
        <a:lstStyle/>
        <a:p>
          <a:endParaRPr lang="pt-BR"/>
        </a:p>
      </dgm:t>
    </dgm:pt>
    <dgm:pt modelId="{8E8D81BB-BBE3-4934-89BF-8878B02E53CF}" type="sibTrans" cxnId="{C2440F59-F548-4702-895D-364D30A93CE3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87130" custScaleY="7562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E83DDC7-DCEC-41C7-8153-AD042B70D956}" type="pres">
      <dgm:prSet presAssocID="{0570A15A-B6F0-4A75-AE46-E46E0F416ECF}" presName="Name37" presStyleLbl="parChTrans1D2" presStyleIdx="0" presStyleCnt="2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2" presStyleIdx="0" presStyleCnt="2" custScaleX="73690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2" presStyleIdx="0" presStyleCnt="2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A14656F0-4590-4793-80EB-37F2F7C2724E}" type="pres">
      <dgm:prSet presAssocID="{B6F03A58-96F0-45BB-93D8-1B6C9CB7C784}" presName="Name37" presStyleLbl="parChTrans1D2" presStyleIdx="1" presStyleCnt="2"/>
      <dgm:spPr/>
      <dgm:t>
        <a:bodyPr/>
        <a:lstStyle/>
        <a:p>
          <a:endParaRPr lang="pt-BR"/>
        </a:p>
      </dgm:t>
    </dgm:pt>
    <dgm:pt modelId="{0DB39CAA-A259-48DD-8773-E89F55C107B5}" type="pres">
      <dgm:prSet presAssocID="{4112AAD3-D17A-4B5F-A875-B6471F5AF13B}" presName="hierRoot2" presStyleCnt="0">
        <dgm:presLayoutVars>
          <dgm:hierBranch val="init"/>
        </dgm:presLayoutVars>
      </dgm:prSet>
      <dgm:spPr/>
    </dgm:pt>
    <dgm:pt modelId="{9403D48C-3E70-467D-9CC8-B5FDCF8F127C}" type="pres">
      <dgm:prSet presAssocID="{4112AAD3-D17A-4B5F-A875-B6471F5AF13B}" presName="rootComposite" presStyleCnt="0"/>
      <dgm:spPr/>
    </dgm:pt>
    <dgm:pt modelId="{0EA79E03-A96C-498A-A393-C02424B7592D}" type="pres">
      <dgm:prSet presAssocID="{4112AAD3-D17A-4B5F-A875-B6471F5AF13B}" presName="rootText" presStyleLbl="node2" presStyleIdx="1" presStyleCnt="2" custScaleX="70197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918944E-3349-423F-9127-BB8544032C52}" type="pres">
      <dgm:prSet presAssocID="{4112AAD3-D17A-4B5F-A875-B6471F5AF13B}" presName="rootConnector" presStyleLbl="node2" presStyleIdx="1" presStyleCnt="2"/>
      <dgm:spPr/>
      <dgm:t>
        <a:bodyPr/>
        <a:lstStyle/>
        <a:p>
          <a:endParaRPr lang="pt-BR"/>
        </a:p>
      </dgm:t>
    </dgm:pt>
    <dgm:pt modelId="{8A98EE45-F2F8-4675-992F-8B77E6FE3A4B}" type="pres">
      <dgm:prSet presAssocID="{4112AAD3-D17A-4B5F-A875-B6471F5AF13B}" presName="hierChild4" presStyleCnt="0"/>
      <dgm:spPr/>
    </dgm:pt>
    <dgm:pt modelId="{5FF7A5FE-9A0F-46C1-96CB-8E90D0FC1F50}" type="pres">
      <dgm:prSet presAssocID="{4112AAD3-D17A-4B5F-A875-B6471F5AF13B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3A9D1330-A77B-4401-8255-A7EEAD5064C7}" type="presOf" srcId="{D7E550EF-3D3A-4D7A-A069-3A94E1E3BC88}" destId="{3284ACA9-A078-400C-AC9E-58AFA8610DBA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1E353970-AD38-4B66-AFBF-64C118AFC5F8}" type="presOf" srcId="{D8BA8640-7DD6-46D9-914E-D08B18F16FFC}" destId="{02755DC6-DA7E-438B-9AC4-E16B561F765E}" srcOrd="0" destOrd="0" presId="urn:microsoft.com/office/officeart/2005/8/layout/orgChart1"/>
    <dgm:cxn modelId="{43FAAF25-0E07-4477-AB77-AD7A7639274D}" type="presOf" srcId="{0570A15A-B6F0-4A75-AE46-E46E0F416ECF}" destId="{2E83DDC7-DCEC-41C7-8153-AD042B70D956}" srcOrd="0" destOrd="0" presId="urn:microsoft.com/office/officeart/2005/8/layout/orgChart1"/>
    <dgm:cxn modelId="{64AB3F5D-750A-4A1F-9DCC-2D62182E99E2}" type="presOf" srcId="{4112AAD3-D17A-4B5F-A875-B6471F5AF13B}" destId="{0EA79E03-A96C-498A-A393-C02424B7592D}" srcOrd="0" destOrd="0" presId="urn:microsoft.com/office/officeart/2005/8/layout/orgChart1"/>
    <dgm:cxn modelId="{C2440F59-F548-4702-895D-364D30A93CE3}" srcId="{D7E550EF-3D3A-4D7A-A069-3A94E1E3BC88}" destId="{4112AAD3-D17A-4B5F-A875-B6471F5AF13B}" srcOrd="1" destOrd="0" parTransId="{B6F03A58-96F0-45BB-93D8-1B6C9CB7C784}" sibTransId="{8E8D81BB-BBE3-4934-89BF-8878B02E53CF}"/>
    <dgm:cxn modelId="{72B26580-A0A3-4F7C-92C7-3C22E0075C97}" type="presOf" srcId="{51D932B8-C7EC-43CA-B033-991D7DB71D1C}" destId="{EDBAC3ED-95A7-4733-BC1A-C0139E6A29CF}" srcOrd="0" destOrd="0" presId="urn:microsoft.com/office/officeart/2005/8/layout/orgChart1"/>
    <dgm:cxn modelId="{C9017F7D-33F3-4EDA-A9A9-4E184C12D290}" type="presOf" srcId="{B6F03A58-96F0-45BB-93D8-1B6C9CB7C784}" destId="{A14656F0-4590-4793-80EB-37F2F7C2724E}" srcOrd="0" destOrd="0" presId="urn:microsoft.com/office/officeart/2005/8/layout/orgChart1"/>
    <dgm:cxn modelId="{DCFFE672-B166-4905-B6D1-93FDF731F852}" type="presOf" srcId="{51D932B8-C7EC-43CA-B033-991D7DB71D1C}" destId="{513B4A7C-E635-4DBE-86C1-512A8CAA6B15}" srcOrd="1" destOrd="0" presId="urn:microsoft.com/office/officeart/2005/8/layout/orgChart1"/>
    <dgm:cxn modelId="{049E7463-391E-45C5-8B7A-9C1842F49F9D}" type="presOf" srcId="{D7E550EF-3D3A-4D7A-A069-3A94E1E3BC88}" destId="{1AB17084-C907-4668-87B9-DA85B3E81A87}" srcOrd="0" destOrd="0" presId="urn:microsoft.com/office/officeart/2005/8/layout/orgChart1"/>
    <dgm:cxn modelId="{942B1BF4-B953-4F69-9B59-36D11E670868}" srcId="{D7E550EF-3D3A-4D7A-A069-3A94E1E3BC88}" destId="{51D932B8-C7EC-43CA-B033-991D7DB71D1C}" srcOrd="0" destOrd="0" parTransId="{0570A15A-B6F0-4A75-AE46-E46E0F416ECF}" sibTransId="{43F49FF3-A62D-4164-9DF1-0CE57576F4C1}"/>
    <dgm:cxn modelId="{20826ED1-F9D3-4296-8D2E-50D1C9C8687B}" type="presOf" srcId="{4112AAD3-D17A-4B5F-A875-B6471F5AF13B}" destId="{E918944E-3349-423F-9127-BB8544032C52}" srcOrd="1" destOrd="0" presId="urn:microsoft.com/office/officeart/2005/8/layout/orgChart1"/>
    <dgm:cxn modelId="{281626EB-D73C-48D5-905B-ABA250CE7C2D}" type="presParOf" srcId="{02755DC6-DA7E-438B-9AC4-E16B561F765E}" destId="{932E188E-A331-495D-A64F-7AF0A82C926E}" srcOrd="0" destOrd="0" presId="urn:microsoft.com/office/officeart/2005/8/layout/orgChart1"/>
    <dgm:cxn modelId="{8C36E428-A9C6-4933-BCB0-A553A12CB19F}" type="presParOf" srcId="{932E188E-A331-495D-A64F-7AF0A82C926E}" destId="{55768425-ED5A-4779-9535-B090D73937BD}" srcOrd="0" destOrd="0" presId="urn:microsoft.com/office/officeart/2005/8/layout/orgChart1"/>
    <dgm:cxn modelId="{7D445A84-ED46-41E0-B9B7-92035F60E110}" type="presParOf" srcId="{55768425-ED5A-4779-9535-B090D73937BD}" destId="{1AB17084-C907-4668-87B9-DA85B3E81A87}" srcOrd="0" destOrd="0" presId="urn:microsoft.com/office/officeart/2005/8/layout/orgChart1"/>
    <dgm:cxn modelId="{14F7418A-73AD-401F-A8B0-7B6B3BE9D1EE}" type="presParOf" srcId="{55768425-ED5A-4779-9535-B090D73937BD}" destId="{3284ACA9-A078-400C-AC9E-58AFA8610DBA}" srcOrd="1" destOrd="0" presId="urn:microsoft.com/office/officeart/2005/8/layout/orgChart1"/>
    <dgm:cxn modelId="{4E3978B1-0055-40B0-9618-02CB845471C0}" type="presParOf" srcId="{932E188E-A331-495D-A64F-7AF0A82C926E}" destId="{5E100A7B-B13A-46C9-9E0A-0E5BFE5516A1}" srcOrd="1" destOrd="0" presId="urn:microsoft.com/office/officeart/2005/8/layout/orgChart1"/>
    <dgm:cxn modelId="{6F4668A0-C9DA-4551-889A-E03C0D3F59BD}" type="presParOf" srcId="{5E100A7B-B13A-46C9-9E0A-0E5BFE5516A1}" destId="{2E83DDC7-DCEC-41C7-8153-AD042B70D956}" srcOrd="0" destOrd="0" presId="urn:microsoft.com/office/officeart/2005/8/layout/orgChart1"/>
    <dgm:cxn modelId="{882F2B97-B530-4D09-B339-492E953CEBDF}" type="presParOf" srcId="{5E100A7B-B13A-46C9-9E0A-0E5BFE5516A1}" destId="{86DFCFED-84D1-48C8-9645-82B78058E42F}" srcOrd="1" destOrd="0" presId="urn:microsoft.com/office/officeart/2005/8/layout/orgChart1"/>
    <dgm:cxn modelId="{9939BB2C-BC92-4464-825E-A93F1E13BBCD}" type="presParOf" srcId="{86DFCFED-84D1-48C8-9645-82B78058E42F}" destId="{6E68D5FC-BDD7-48E4-932F-4A3760D03DAA}" srcOrd="0" destOrd="0" presId="urn:microsoft.com/office/officeart/2005/8/layout/orgChart1"/>
    <dgm:cxn modelId="{E5978C26-8DE6-40C4-BAFC-EC57C3EE1FE2}" type="presParOf" srcId="{6E68D5FC-BDD7-48E4-932F-4A3760D03DAA}" destId="{EDBAC3ED-95A7-4733-BC1A-C0139E6A29CF}" srcOrd="0" destOrd="0" presId="urn:microsoft.com/office/officeart/2005/8/layout/orgChart1"/>
    <dgm:cxn modelId="{5D7BA329-B8B8-4391-A5C7-90939AA4B219}" type="presParOf" srcId="{6E68D5FC-BDD7-48E4-932F-4A3760D03DAA}" destId="{513B4A7C-E635-4DBE-86C1-512A8CAA6B15}" srcOrd="1" destOrd="0" presId="urn:microsoft.com/office/officeart/2005/8/layout/orgChart1"/>
    <dgm:cxn modelId="{F9B67628-A30D-4A0D-980E-9295743165D3}" type="presParOf" srcId="{86DFCFED-84D1-48C8-9645-82B78058E42F}" destId="{947F8703-426D-4995-A6E5-912125524996}" srcOrd="1" destOrd="0" presId="urn:microsoft.com/office/officeart/2005/8/layout/orgChart1"/>
    <dgm:cxn modelId="{48C22B25-8905-4C23-AAC7-B4BE1177D411}" type="presParOf" srcId="{86DFCFED-84D1-48C8-9645-82B78058E42F}" destId="{B1C7075C-652A-40A5-99C9-A97AA7AA9969}" srcOrd="2" destOrd="0" presId="urn:microsoft.com/office/officeart/2005/8/layout/orgChart1"/>
    <dgm:cxn modelId="{DA6BCBA0-732B-4CBC-8608-BD3F85D6FC26}" type="presParOf" srcId="{5E100A7B-B13A-46C9-9E0A-0E5BFE5516A1}" destId="{A14656F0-4590-4793-80EB-37F2F7C2724E}" srcOrd="2" destOrd="0" presId="urn:microsoft.com/office/officeart/2005/8/layout/orgChart1"/>
    <dgm:cxn modelId="{44801B7E-CB7D-4FD1-BFC9-2C2705394DB3}" type="presParOf" srcId="{5E100A7B-B13A-46C9-9E0A-0E5BFE5516A1}" destId="{0DB39CAA-A259-48DD-8773-E89F55C107B5}" srcOrd="3" destOrd="0" presId="urn:microsoft.com/office/officeart/2005/8/layout/orgChart1"/>
    <dgm:cxn modelId="{0144AA9B-ECDC-47E5-B3CC-3DCB657ED364}" type="presParOf" srcId="{0DB39CAA-A259-48DD-8773-E89F55C107B5}" destId="{9403D48C-3E70-467D-9CC8-B5FDCF8F127C}" srcOrd="0" destOrd="0" presId="urn:microsoft.com/office/officeart/2005/8/layout/orgChart1"/>
    <dgm:cxn modelId="{F202F026-E6CC-4D4A-BB4B-E33174FD45F4}" type="presParOf" srcId="{9403D48C-3E70-467D-9CC8-B5FDCF8F127C}" destId="{0EA79E03-A96C-498A-A393-C02424B7592D}" srcOrd="0" destOrd="0" presId="urn:microsoft.com/office/officeart/2005/8/layout/orgChart1"/>
    <dgm:cxn modelId="{341C93CD-31D4-490F-BA17-785F8CB197D6}" type="presParOf" srcId="{9403D48C-3E70-467D-9CC8-B5FDCF8F127C}" destId="{E918944E-3349-423F-9127-BB8544032C52}" srcOrd="1" destOrd="0" presId="urn:microsoft.com/office/officeart/2005/8/layout/orgChart1"/>
    <dgm:cxn modelId="{8EC7A3BA-E4F1-4FA0-BDF5-68E0C2857B13}" type="presParOf" srcId="{0DB39CAA-A259-48DD-8773-E89F55C107B5}" destId="{8A98EE45-F2F8-4675-992F-8B77E6FE3A4B}" srcOrd="1" destOrd="0" presId="urn:microsoft.com/office/officeart/2005/8/layout/orgChart1"/>
    <dgm:cxn modelId="{51753B8A-5F3F-4708-81F5-F879F6B75907}" type="presParOf" srcId="{0DB39CAA-A259-48DD-8773-E89F55C107B5}" destId="{5FF7A5FE-9A0F-46C1-96CB-8E90D0FC1F50}" srcOrd="2" destOrd="0" presId="urn:microsoft.com/office/officeart/2005/8/layout/orgChart1"/>
    <dgm:cxn modelId="{3826CB61-7473-439D-A85B-EBCD103CA0B8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Garantia da Qualidade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EA8D4F47-7D09-42C5-ACB4-244E9D6E65A7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Garantia</a:t>
          </a:r>
        </a:p>
      </dgm:t>
    </dgm:pt>
    <dgm:pt modelId="{ED2EDFCF-ECDF-4F26-80A6-BBFB8095C631}" type="parTrans" cxnId="{A8C261DF-9D87-4BDD-BC96-7A38E5D7B4D5}">
      <dgm:prSet/>
      <dgm:spPr/>
      <dgm:t>
        <a:bodyPr/>
        <a:lstStyle/>
        <a:p>
          <a:endParaRPr lang="pt-BR" sz="900"/>
        </a:p>
      </dgm:t>
    </dgm:pt>
    <dgm:pt modelId="{C35425AB-9957-4331-8C52-D139D75BA92B}" type="sibTrans" cxnId="{A8C261DF-9D87-4BDD-BC96-7A38E5D7B4D5}">
      <dgm:prSet/>
      <dgm:spPr/>
      <dgm:t>
        <a:bodyPr/>
        <a:lstStyle/>
        <a:p>
          <a:endParaRPr lang="pt-BR" sz="900"/>
        </a:p>
      </dgm:t>
    </dgm:pt>
    <dgm:pt modelId="{945685B1-B01E-4847-981D-F6E2EE75197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C4239727-20E3-49B8-8BC1-48B1C73E106A}" type="parTrans" cxnId="{081FBD29-D808-4C16-8CC4-2DD968EF353E}">
      <dgm:prSet/>
      <dgm:spPr/>
      <dgm:t>
        <a:bodyPr/>
        <a:lstStyle/>
        <a:p>
          <a:endParaRPr lang="pt-BR" sz="900"/>
        </a:p>
      </dgm:t>
    </dgm:pt>
    <dgm:pt modelId="{8AD9F10D-47B8-4643-917A-5EA484D701E7}" type="sibTrans" cxnId="{081FBD29-D808-4C16-8CC4-2DD968EF353E}">
      <dgm:prSet/>
      <dgm:spPr/>
      <dgm:t>
        <a:bodyPr/>
        <a:lstStyle/>
        <a:p>
          <a:endParaRPr lang="pt-BR" sz="900"/>
        </a:p>
      </dgm:t>
    </dgm:pt>
    <dgm:pt modelId="{BB7A1F70-0692-4551-9801-FAD1DC6B58F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Planejamento de Testes</a:t>
          </a:r>
        </a:p>
      </dgm:t>
    </dgm:pt>
    <dgm:pt modelId="{A1B57555-FD2F-469C-A366-E142F69FA5B2}" type="parTrans" cxnId="{FEE3578D-594B-46F3-BA9A-40B7A4C7A26C}">
      <dgm:prSet/>
      <dgm:spPr/>
      <dgm:t>
        <a:bodyPr/>
        <a:lstStyle/>
        <a:p>
          <a:endParaRPr lang="pt-BR" sz="900"/>
        </a:p>
      </dgm:t>
    </dgm:pt>
    <dgm:pt modelId="{6AAC1F65-EEF7-497A-A8D1-A922A0790911}" type="sibTrans" cxnId="{FEE3578D-594B-46F3-BA9A-40B7A4C7A26C}">
      <dgm:prSet/>
      <dgm:spPr/>
      <dgm:t>
        <a:bodyPr/>
        <a:lstStyle/>
        <a:p>
          <a:endParaRPr lang="pt-BR" sz="900"/>
        </a:p>
      </dgm:t>
    </dgm:pt>
    <dgm:pt modelId="{33EFFCAA-4E12-4DA4-87B4-E9448FD93473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Mapeamento de Cenários</a:t>
          </a:r>
        </a:p>
      </dgm:t>
    </dgm:pt>
    <dgm:pt modelId="{46C912B0-0781-4A97-9B14-AF78673BAEA9}" type="parTrans" cxnId="{EB8BA00B-FBCC-4445-8C50-130E3B2F8F33}">
      <dgm:prSet/>
      <dgm:spPr/>
      <dgm:t>
        <a:bodyPr/>
        <a:lstStyle/>
        <a:p>
          <a:endParaRPr lang="pt-BR" sz="900"/>
        </a:p>
      </dgm:t>
    </dgm:pt>
    <dgm:pt modelId="{5FC02AAC-2F47-432D-B3D1-E835C6A10149}" type="sibTrans" cxnId="{EB8BA00B-FBCC-4445-8C50-130E3B2F8F33}">
      <dgm:prSet/>
      <dgm:spPr/>
      <dgm:t>
        <a:bodyPr/>
        <a:lstStyle/>
        <a:p>
          <a:endParaRPr lang="pt-BR" sz="900"/>
        </a:p>
      </dgm:t>
    </dgm:pt>
    <dgm:pt modelId="{58B15B5D-D160-49BE-9EB0-054EAF129056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Testes</a:t>
          </a:r>
        </a:p>
      </dgm:t>
    </dgm:pt>
    <dgm:pt modelId="{F912AE96-58EF-4592-B86A-BAABD327041A}" type="parTrans" cxnId="{35D4FA0F-F66F-49D2-8A7F-53A379D27DEB}">
      <dgm:prSet/>
      <dgm:spPr/>
      <dgm:t>
        <a:bodyPr/>
        <a:lstStyle/>
        <a:p>
          <a:endParaRPr lang="pt-BR" sz="900"/>
        </a:p>
      </dgm:t>
    </dgm:pt>
    <dgm:pt modelId="{A8D50735-9685-4921-BF91-39ACBE790FA1}" type="sibTrans" cxnId="{35D4FA0F-F66F-49D2-8A7F-53A379D27DEB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7BF278EC-FE67-4862-8C3B-F1F8C7E11731}" type="pres">
      <dgm:prSet presAssocID="{ED2EDFCF-ECDF-4F26-80A6-BBFB8095C631}" presName="Name37" presStyleLbl="parChTrans1D2" presStyleIdx="0" presStyleCnt="5"/>
      <dgm:spPr/>
      <dgm:t>
        <a:bodyPr/>
        <a:lstStyle/>
        <a:p>
          <a:endParaRPr lang="pt-BR"/>
        </a:p>
      </dgm:t>
    </dgm:pt>
    <dgm:pt modelId="{1F2CB3FA-0290-4922-907F-88F7522B4D63}" type="pres">
      <dgm:prSet presAssocID="{EA8D4F47-7D09-42C5-ACB4-244E9D6E65A7}" presName="hierRoot2" presStyleCnt="0">
        <dgm:presLayoutVars>
          <dgm:hierBranch val="init"/>
        </dgm:presLayoutVars>
      </dgm:prSet>
      <dgm:spPr/>
    </dgm:pt>
    <dgm:pt modelId="{C03B8853-D93D-48CB-98E1-FCFEEFD450E3}" type="pres">
      <dgm:prSet presAssocID="{EA8D4F47-7D09-42C5-ACB4-244E9D6E65A7}" presName="rootComposite" presStyleCnt="0"/>
      <dgm:spPr/>
    </dgm:pt>
    <dgm:pt modelId="{5A65A097-4B5B-4761-B069-38E06D3803D0}" type="pres">
      <dgm:prSet presAssocID="{EA8D4F47-7D09-42C5-ACB4-244E9D6E65A7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FF6DD65-F521-417B-81AF-E6A9B3DE5391}" type="pres">
      <dgm:prSet presAssocID="{EA8D4F47-7D09-42C5-ACB4-244E9D6E65A7}" presName="rootConnector" presStyleLbl="node2" presStyleIdx="0" presStyleCnt="5"/>
      <dgm:spPr/>
      <dgm:t>
        <a:bodyPr/>
        <a:lstStyle/>
        <a:p>
          <a:endParaRPr lang="pt-BR"/>
        </a:p>
      </dgm:t>
    </dgm:pt>
    <dgm:pt modelId="{37BA9368-286B-43BB-A1C4-DFAB0AC2919B}" type="pres">
      <dgm:prSet presAssocID="{EA8D4F47-7D09-42C5-ACB4-244E9D6E65A7}" presName="hierChild4" presStyleCnt="0"/>
      <dgm:spPr/>
    </dgm:pt>
    <dgm:pt modelId="{262A839E-B1EA-4421-8EBA-C9D0F2E6A8B8}" type="pres">
      <dgm:prSet presAssocID="{EA8D4F47-7D09-42C5-ACB4-244E9D6E65A7}" presName="hierChild5" presStyleCnt="0"/>
      <dgm:spPr/>
    </dgm:pt>
    <dgm:pt modelId="{D2C613B8-DA0C-4139-8C42-FA7B6C5C1773}" type="pres">
      <dgm:prSet presAssocID="{C4239727-20E3-49B8-8BC1-48B1C73E106A}" presName="Name37" presStyleLbl="parChTrans1D2" presStyleIdx="1" presStyleCnt="5"/>
      <dgm:spPr/>
      <dgm:t>
        <a:bodyPr/>
        <a:lstStyle/>
        <a:p>
          <a:endParaRPr lang="pt-BR"/>
        </a:p>
      </dgm:t>
    </dgm:pt>
    <dgm:pt modelId="{70A17010-86BE-4E6D-B945-E288F9D4F5E1}" type="pres">
      <dgm:prSet presAssocID="{945685B1-B01E-4847-981D-F6E2EE75197C}" presName="hierRoot2" presStyleCnt="0">
        <dgm:presLayoutVars>
          <dgm:hierBranch val="init"/>
        </dgm:presLayoutVars>
      </dgm:prSet>
      <dgm:spPr/>
    </dgm:pt>
    <dgm:pt modelId="{40EAC581-1BCF-497A-B4F7-A2139B74A773}" type="pres">
      <dgm:prSet presAssocID="{945685B1-B01E-4847-981D-F6E2EE75197C}" presName="rootComposite" presStyleCnt="0"/>
      <dgm:spPr/>
    </dgm:pt>
    <dgm:pt modelId="{97096841-5BEB-4AB7-94D0-CD2EF823132B}" type="pres">
      <dgm:prSet presAssocID="{945685B1-B01E-4847-981D-F6E2EE75197C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4CD2AE9-2BD0-4BED-8E2A-077CC2048C79}" type="pres">
      <dgm:prSet presAssocID="{945685B1-B01E-4847-981D-F6E2EE75197C}" presName="rootConnector" presStyleLbl="node2" presStyleIdx="1" presStyleCnt="5"/>
      <dgm:spPr/>
      <dgm:t>
        <a:bodyPr/>
        <a:lstStyle/>
        <a:p>
          <a:endParaRPr lang="pt-BR"/>
        </a:p>
      </dgm:t>
    </dgm:pt>
    <dgm:pt modelId="{61AA6E98-5253-4CEF-B3F9-209D896CCB75}" type="pres">
      <dgm:prSet presAssocID="{945685B1-B01E-4847-981D-F6E2EE75197C}" presName="hierChild4" presStyleCnt="0"/>
      <dgm:spPr/>
    </dgm:pt>
    <dgm:pt modelId="{B0F9A9A5-7E51-4360-8002-AF72AE99F2A1}" type="pres">
      <dgm:prSet presAssocID="{945685B1-B01E-4847-981D-F6E2EE75197C}" presName="hierChild5" presStyleCnt="0"/>
      <dgm:spPr/>
    </dgm:pt>
    <dgm:pt modelId="{BE7D9FA9-0EA0-4DB9-9C2D-392F0780D4AC}" type="pres">
      <dgm:prSet presAssocID="{A1B57555-FD2F-469C-A366-E142F69FA5B2}" presName="Name37" presStyleLbl="parChTrans1D2" presStyleIdx="2" presStyleCnt="5"/>
      <dgm:spPr/>
      <dgm:t>
        <a:bodyPr/>
        <a:lstStyle/>
        <a:p>
          <a:endParaRPr lang="pt-BR"/>
        </a:p>
      </dgm:t>
    </dgm:pt>
    <dgm:pt modelId="{918FD21C-46E7-4F48-B0A0-2B98779DA2EC}" type="pres">
      <dgm:prSet presAssocID="{BB7A1F70-0692-4551-9801-FAD1DC6B58FD}" presName="hierRoot2" presStyleCnt="0">
        <dgm:presLayoutVars>
          <dgm:hierBranch val="init"/>
        </dgm:presLayoutVars>
      </dgm:prSet>
      <dgm:spPr/>
    </dgm:pt>
    <dgm:pt modelId="{D69DA33C-F201-474F-81CD-1FA72323D7E2}" type="pres">
      <dgm:prSet presAssocID="{BB7A1F70-0692-4551-9801-FAD1DC6B58FD}" presName="rootComposite" presStyleCnt="0"/>
      <dgm:spPr/>
    </dgm:pt>
    <dgm:pt modelId="{0FBFE139-780C-4BA6-A9B7-3F4BD97B92B5}" type="pres">
      <dgm:prSet presAssocID="{BB7A1F70-0692-4551-9801-FAD1DC6B58FD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FE06FBE-7EA5-46BE-A156-93E2F8544E9F}" type="pres">
      <dgm:prSet presAssocID="{BB7A1F70-0692-4551-9801-FAD1DC6B58FD}" presName="rootConnector" presStyleLbl="node2" presStyleIdx="2" presStyleCnt="5"/>
      <dgm:spPr/>
      <dgm:t>
        <a:bodyPr/>
        <a:lstStyle/>
        <a:p>
          <a:endParaRPr lang="pt-BR"/>
        </a:p>
      </dgm:t>
    </dgm:pt>
    <dgm:pt modelId="{A4CF1B69-0E95-4E34-A182-9A9F79E3441B}" type="pres">
      <dgm:prSet presAssocID="{BB7A1F70-0692-4551-9801-FAD1DC6B58FD}" presName="hierChild4" presStyleCnt="0"/>
      <dgm:spPr/>
    </dgm:pt>
    <dgm:pt modelId="{4932B1A7-D0C6-4D49-B281-568915494691}" type="pres">
      <dgm:prSet presAssocID="{BB7A1F70-0692-4551-9801-FAD1DC6B58FD}" presName="hierChild5" presStyleCnt="0"/>
      <dgm:spPr/>
    </dgm:pt>
    <dgm:pt modelId="{02982C71-0FE2-4E90-9CD3-1278FE529697}" type="pres">
      <dgm:prSet presAssocID="{46C912B0-0781-4A97-9B14-AF78673BAEA9}" presName="Name37" presStyleLbl="parChTrans1D2" presStyleIdx="3" presStyleCnt="5"/>
      <dgm:spPr/>
      <dgm:t>
        <a:bodyPr/>
        <a:lstStyle/>
        <a:p>
          <a:endParaRPr lang="pt-BR"/>
        </a:p>
      </dgm:t>
    </dgm:pt>
    <dgm:pt modelId="{B7663F03-433C-4E9F-B0CF-2EC493AF0152}" type="pres">
      <dgm:prSet presAssocID="{33EFFCAA-4E12-4DA4-87B4-E9448FD93473}" presName="hierRoot2" presStyleCnt="0">
        <dgm:presLayoutVars>
          <dgm:hierBranch val="init"/>
        </dgm:presLayoutVars>
      </dgm:prSet>
      <dgm:spPr/>
    </dgm:pt>
    <dgm:pt modelId="{85BBE51E-8CB5-43CE-84A8-AFF6F0DD480F}" type="pres">
      <dgm:prSet presAssocID="{33EFFCAA-4E12-4DA4-87B4-E9448FD93473}" presName="rootComposite" presStyleCnt="0"/>
      <dgm:spPr/>
    </dgm:pt>
    <dgm:pt modelId="{9787CCC7-CBB5-49BD-8523-A1546BE0DE9B}" type="pres">
      <dgm:prSet presAssocID="{33EFFCAA-4E12-4DA4-87B4-E9448FD93473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2EEE888-CDDE-4E18-87AB-AF4D80EF0511}" type="pres">
      <dgm:prSet presAssocID="{33EFFCAA-4E12-4DA4-87B4-E9448FD93473}" presName="rootConnector" presStyleLbl="node2" presStyleIdx="3" presStyleCnt="5"/>
      <dgm:spPr/>
      <dgm:t>
        <a:bodyPr/>
        <a:lstStyle/>
        <a:p>
          <a:endParaRPr lang="pt-BR"/>
        </a:p>
      </dgm:t>
    </dgm:pt>
    <dgm:pt modelId="{54DB2BF1-70E0-4A98-81D2-7D01F43294AC}" type="pres">
      <dgm:prSet presAssocID="{33EFFCAA-4E12-4DA4-87B4-E9448FD93473}" presName="hierChild4" presStyleCnt="0"/>
      <dgm:spPr/>
    </dgm:pt>
    <dgm:pt modelId="{15D5679A-0A0E-4A73-BFD6-97D25FAD91BB}" type="pres">
      <dgm:prSet presAssocID="{33EFFCAA-4E12-4DA4-87B4-E9448FD93473}" presName="hierChild5" presStyleCnt="0"/>
      <dgm:spPr/>
    </dgm:pt>
    <dgm:pt modelId="{49935CC7-D297-4983-91C6-6BF64EDF0CA7}" type="pres">
      <dgm:prSet presAssocID="{F912AE96-58EF-4592-B86A-BAABD327041A}" presName="Name37" presStyleLbl="parChTrans1D2" presStyleIdx="4" presStyleCnt="5"/>
      <dgm:spPr/>
      <dgm:t>
        <a:bodyPr/>
        <a:lstStyle/>
        <a:p>
          <a:endParaRPr lang="pt-BR"/>
        </a:p>
      </dgm:t>
    </dgm:pt>
    <dgm:pt modelId="{2954D814-B1F4-4A3A-A709-4F5D9E18027B}" type="pres">
      <dgm:prSet presAssocID="{58B15B5D-D160-49BE-9EB0-054EAF129056}" presName="hierRoot2" presStyleCnt="0">
        <dgm:presLayoutVars>
          <dgm:hierBranch val="init"/>
        </dgm:presLayoutVars>
      </dgm:prSet>
      <dgm:spPr/>
    </dgm:pt>
    <dgm:pt modelId="{B084B205-E5FF-464B-A24E-9B8A57F8A0CB}" type="pres">
      <dgm:prSet presAssocID="{58B15B5D-D160-49BE-9EB0-054EAF129056}" presName="rootComposite" presStyleCnt="0"/>
      <dgm:spPr/>
    </dgm:pt>
    <dgm:pt modelId="{D3165EA7-9C88-419B-A010-BD83C27204B6}" type="pres">
      <dgm:prSet presAssocID="{58B15B5D-D160-49BE-9EB0-054EAF12905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099AC82-B00D-46B7-B6A8-B9CF24CE9620}" type="pres">
      <dgm:prSet presAssocID="{58B15B5D-D160-49BE-9EB0-054EAF129056}" presName="rootConnector" presStyleLbl="node2" presStyleIdx="4" presStyleCnt="5"/>
      <dgm:spPr/>
      <dgm:t>
        <a:bodyPr/>
        <a:lstStyle/>
        <a:p>
          <a:endParaRPr lang="pt-BR"/>
        </a:p>
      </dgm:t>
    </dgm:pt>
    <dgm:pt modelId="{8FBC76FB-5D6A-44DD-AEF6-2E829EB00F7E}" type="pres">
      <dgm:prSet presAssocID="{58B15B5D-D160-49BE-9EB0-054EAF129056}" presName="hierChild4" presStyleCnt="0"/>
      <dgm:spPr/>
    </dgm:pt>
    <dgm:pt modelId="{6E9F0BEE-6A10-46AA-9EA3-F4F440697C6F}" type="pres">
      <dgm:prSet presAssocID="{58B15B5D-D160-49BE-9EB0-054EAF129056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EB8BA00B-FBCC-4445-8C50-130E3B2F8F33}" srcId="{D7E550EF-3D3A-4D7A-A069-3A94E1E3BC88}" destId="{33EFFCAA-4E12-4DA4-87B4-E9448FD93473}" srcOrd="3" destOrd="0" parTransId="{46C912B0-0781-4A97-9B14-AF78673BAEA9}" sibTransId="{5FC02AAC-2F47-432D-B3D1-E835C6A10149}"/>
    <dgm:cxn modelId="{99869C68-576B-4916-9B85-E4DF0CC8D9DD}" type="presOf" srcId="{46C912B0-0781-4A97-9B14-AF78673BAEA9}" destId="{02982C71-0FE2-4E90-9CD3-1278FE529697}" srcOrd="0" destOrd="0" presId="urn:microsoft.com/office/officeart/2005/8/layout/orgChart1"/>
    <dgm:cxn modelId="{CCA805A5-A993-4D0F-A2BF-1B0F44C3E976}" type="presOf" srcId="{D7E550EF-3D3A-4D7A-A069-3A94E1E3BC88}" destId="{1AB17084-C907-4668-87B9-DA85B3E81A87}" srcOrd="0" destOrd="0" presId="urn:microsoft.com/office/officeart/2005/8/layout/orgChart1"/>
    <dgm:cxn modelId="{51EA8F44-C25A-45F4-BA59-FBCC10B383C4}" type="presOf" srcId="{58B15B5D-D160-49BE-9EB0-054EAF129056}" destId="{D3165EA7-9C88-419B-A010-BD83C27204B6}" srcOrd="0" destOrd="0" presId="urn:microsoft.com/office/officeart/2005/8/layout/orgChart1"/>
    <dgm:cxn modelId="{0D7485D3-FFF0-4E41-BD71-74E83D3C6DFE}" type="presOf" srcId="{58B15B5D-D160-49BE-9EB0-054EAF129056}" destId="{7099AC82-B00D-46B7-B6A8-B9CF24CE9620}" srcOrd="1" destOrd="0" presId="urn:microsoft.com/office/officeart/2005/8/layout/orgChart1"/>
    <dgm:cxn modelId="{DCF544AD-4A21-410E-9D2B-F658B1109A15}" type="presOf" srcId="{ED2EDFCF-ECDF-4F26-80A6-BBFB8095C631}" destId="{7BF278EC-FE67-4862-8C3B-F1F8C7E11731}" srcOrd="0" destOrd="0" presId="urn:microsoft.com/office/officeart/2005/8/layout/orgChart1"/>
    <dgm:cxn modelId="{92F82D1A-2953-47C5-9D3F-AD988D8CC41F}" type="presOf" srcId="{945685B1-B01E-4847-981D-F6E2EE75197C}" destId="{97096841-5BEB-4AB7-94D0-CD2EF823132B}" srcOrd="0" destOrd="0" presId="urn:microsoft.com/office/officeart/2005/8/layout/orgChart1"/>
    <dgm:cxn modelId="{DC7A37C4-F2A0-4304-82EA-522C4DCAFC57}" type="presOf" srcId="{BB7A1F70-0692-4551-9801-FAD1DC6B58FD}" destId="{2FE06FBE-7EA5-46BE-A156-93E2F8544E9F}" srcOrd="1" destOrd="0" presId="urn:microsoft.com/office/officeart/2005/8/layout/orgChart1"/>
    <dgm:cxn modelId="{A8C261DF-9D87-4BDD-BC96-7A38E5D7B4D5}" srcId="{D7E550EF-3D3A-4D7A-A069-3A94E1E3BC88}" destId="{EA8D4F47-7D09-42C5-ACB4-244E9D6E65A7}" srcOrd="0" destOrd="0" parTransId="{ED2EDFCF-ECDF-4F26-80A6-BBFB8095C631}" sibTransId="{C35425AB-9957-4331-8C52-D139D75BA92B}"/>
    <dgm:cxn modelId="{75D8947B-94E2-48BE-A891-D97768894FE0}" type="presOf" srcId="{33EFFCAA-4E12-4DA4-87B4-E9448FD93473}" destId="{12EEE888-CDDE-4E18-87AB-AF4D80EF0511}" srcOrd="1" destOrd="0" presId="urn:microsoft.com/office/officeart/2005/8/layout/orgChart1"/>
    <dgm:cxn modelId="{3B48D980-C459-4854-BAAC-259A2E04A85F}" type="presOf" srcId="{EA8D4F47-7D09-42C5-ACB4-244E9D6E65A7}" destId="{5A65A097-4B5B-4761-B069-38E06D3803D0}" srcOrd="0" destOrd="0" presId="urn:microsoft.com/office/officeart/2005/8/layout/orgChart1"/>
    <dgm:cxn modelId="{FEE3578D-594B-46F3-BA9A-40B7A4C7A26C}" srcId="{D7E550EF-3D3A-4D7A-A069-3A94E1E3BC88}" destId="{BB7A1F70-0692-4551-9801-FAD1DC6B58FD}" srcOrd="2" destOrd="0" parTransId="{A1B57555-FD2F-469C-A366-E142F69FA5B2}" sibTransId="{6AAC1F65-EEF7-497A-A8D1-A922A0790911}"/>
    <dgm:cxn modelId="{F2A926AB-D7CC-43CB-9EF7-A1F4A6D2AE95}" type="presOf" srcId="{D8BA8640-7DD6-46D9-914E-D08B18F16FFC}" destId="{02755DC6-DA7E-438B-9AC4-E16B561F765E}" srcOrd="0" destOrd="0" presId="urn:microsoft.com/office/officeart/2005/8/layout/orgChart1"/>
    <dgm:cxn modelId="{3E516CBE-E38C-40C5-98F3-2EAC511CF805}" type="presOf" srcId="{BB7A1F70-0692-4551-9801-FAD1DC6B58FD}" destId="{0FBFE139-780C-4BA6-A9B7-3F4BD97B92B5}" srcOrd="0" destOrd="0" presId="urn:microsoft.com/office/officeart/2005/8/layout/orgChart1"/>
    <dgm:cxn modelId="{35D4FA0F-F66F-49D2-8A7F-53A379D27DEB}" srcId="{D7E550EF-3D3A-4D7A-A069-3A94E1E3BC88}" destId="{58B15B5D-D160-49BE-9EB0-054EAF129056}" srcOrd="4" destOrd="0" parTransId="{F912AE96-58EF-4592-B86A-BAABD327041A}" sibTransId="{A8D50735-9685-4921-BF91-39ACBE790FA1}"/>
    <dgm:cxn modelId="{61DD5C12-219F-4461-9D00-FDFB6D6251A1}" type="presOf" srcId="{C4239727-20E3-49B8-8BC1-48B1C73E106A}" destId="{D2C613B8-DA0C-4139-8C42-FA7B6C5C1773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D46E4EEF-DF5D-4991-83BC-C95B5F4C0A77}" type="presOf" srcId="{D7E550EF-3D3A-4D7A-A069-3A94E1E3BC88}" destId="{3284ACA9-A078-400C-AC9E-58AFA8610DBA}" srcOrd="1" destOrd="0" presId="urn:microsoft.com/office/officeart/2005/8/layout/orgChart1"/>
    <dgm:cxn modelId="{FAD73C79-0504-4692-8D4D-84C636A3EC11}" type="presOf" srcId="{33EFFCAA-4E12-4DA4-87B4-E9448FD93473}" destId="{9787CCC7-CBB5-49BD-8523-A1546BE0DE9B}" srcOrd="0" destOrd="0" presId="urn:microsoft.com/office/officeart/2005/8/layout/orgChart1"/>
    <dgm:cxn modelId="{696531E1-1E01-4B52-B41C-F7D90ECE68FE}" type="presOf" srcId="{EA8D4F47-7D09-42C5-ACB4-244E9D6E65A7}" destId="{CFF6DD65-F521-417B-81AF-E6A9B3DE5391}" srcOrd="1" destOrd="0" presId="urn:microsoft.com/office/officeart/2005/8/layout/orgChart1"/>
    <dgm:cxn modelId="{8382A959-BA59-4E8A-9381-14091ADD2753}" type="presOf" srcId="{A1B57555-FD2F-469C-A366-E142F69FA5B2}" destId="{BE7D9FA9-0EA0-4DB9-9C2D-392F0780D4AC}" srcOrd="0" destOrd="0" presId="urn:microsoft.com/office/officeart/2005/8/layout/orgChart1"/>
    <dgm:cxn modelId="{D1E9FE4F-F37A-478E-A737-99842CF1CF82}" type="presOf" srcId="{F912AE96-58EF-4592-B86A-BAABD327041A}" destId="{49935CC7-D297-4983-91C6-6BF64EDF0CA7}" srcOrd="0" destOrd="0" presId="urn:microsoft.com/office/officeart/2005/8/layout/orgChart1"/>
    <dgm:cxn modelId="{081FBD29-D808-4C16-8CC4-2DD968EF353E}" srcId="{D7E550EF-3D3A-4D7A-A069-3A94E1E3BC88}" destId="{945685B1-B01E-4847-981D-F6E2EE75197C}" srcOrd="1" destOrd="0" parTransId="{C4239727-20E3-49B8-8BC1-48B1C73E106A}" sibTransId="{8AD9F10D-47B8-4643-917A-5EA484D701E7}"/>
    <dgm:cxn modelId="{771AFF42-31CC-4896-A358-E458A174291A}" type="presOf" srcId="{945685B1-B01E-4847-981D-F6E2EE75197C}" destId="{C4CD2AE9-2BD0-4BED-8E2A-077CC2048C79}" srcOrd="1" destOrd="0" presId="urn:microsoft.com/office/officeart/2005/8/layout/orgChart1"/>
    <dgm:cxn modelId="{669B72EA-9756-41D6-973D-1306C3159AFE}" type="presParOf" srcId="{02755DC6-DA7E-438B-9AC4-E16B561F765E}" destId="{932E188E-A331-495D-A64F-7AF0A82C926E}" srcOrd="0" destOrd="0" presId="urn:microsoft.com/office/officeart/2005/8/layout/orgChart1"/>
    <dgm:cxn modelId="{A8B2D1C6-C953-4CE4-9BA2-0852BD87EA82}" type="presParOf" srcId="{932E188E-A331-495D-A64F-7AF0A82C926E}" destId="{55768425-ED5A-4779-9535-B090D73937BD}" srcOrd="0" destOrd="0" presId="urn:microsoft.com/office/officeart/2005/8/layout/orgChart1"/>
    <dgm:cxn modelId="{44B412D7-B8C3-4126-BF6F-89DC7F2C0DBD}" type="presParOf" srcId="{55768425-ED5A-4779-9535-B090D73937BD}" destId="{1AB17084-C907-4668-87B9-DA85B3E81A87}" srcOrd="0" destOrd="0" presId="urn:microsoft.com/office/officeart/2005/8/layout/orgChart1"/>
    <dgm:cxn modelId="{AF83E9A6-60DD-4341-99B5-2994289BBDE7}" type="presParOf" srcId="{55768425-ED5A-4779-9535-B090D73937BD}" destId="{3284ACA9-A078-400C-AC9E-58AFA8610DBA}" srcOrd="1" destOrd="0" presId="urn:microsoft.com/office/officeart/2005/8/layout/orgChart1"/>
    <dgm:cxn modelId="{D741AE8B-83CB-4539-9E93-A5A17797576F}" type="presParOf" srcId="{932E188E-A331-495D-A64F-7AF0A82C926E}" destId="{5E100A7B-B13A-46C9-9E0A-0E5BFE5516A1}" srcOrd="1" destOrd="0" presId="urn:microsoft.com/office/officeart/2005/8/layout/orgChart1"/>
    <dgm:cxn modelId="{984B66B8-7A4E-4760-AC35-3A51C443DED4}" type="presParOf" srcId="{5E100A7B-B13A-46C9-9E0A-0E5BFE5516A1}" destId="{7BF278EC-FE67-4862-8C3B-F1F8C7E11731}" srcOrd="0" destOrd="0" presId="urn:microsoft.com/office/officeart/2005/8/layout/orgChart1"/>
    <dgm:cxn modelId="{BE7467C2-174E-4FEE-9442-C50EC31B79E3}" type="presParOf" srcId="{5E100A7B-B13A-46C9-9E0A-0E5BFE5516A1}" destId="{1F2CB3FA-0290-4922-907F-88F7522B4D63}" srcOrd="1" destOrd="0" presId="urn:microsoft.com/office/officeart/2005/8/layout/orgChart1"/>
    <dgm:cxn modelId="{6CE9DBA5-72E3-4422-8B9F-CF18E842475D}" type="presParOf" srcId="{1F2CB3FA-0290-4922-907F-88F7522B4D63}" destId="{C03B8853-D93D-48CB-98E1-FCFEEFD450E3}" srcOrd="0" destOrd="0" presId="urn:microsoft.com/office/officeart/2005/8/layout/orgChart1"/>
    <dgm:cxn modelId="{CD7FE3E4-488D-4136-A4CE-370341E0C08A}" type="presParOf" srcId="{C03B8853-D93D-48CB-98E1-FCFEEFD450E3}" destId="{5A65A097-4B5B-4761-B069-38E06D3803D0}" srcOrd="0" destOrd="0" presId="urn:microsoft.com/office/officeart/2005/8/layout/orgChart1"/>
    <dgm:cxn modelId="{65B20143-CABC-4943-A350-F3A668FCB983}" type="presParOf" srcId="{C03B8853-D93D-48CB-98E1-FCFEEFD450E3}" destId="{CFF6DD65-F521-417B-81AF-E6A9B3DE5391}" srcOrd="1" destOrd="0" presId="urn:microsoft.com/office/officeart/2005/8/layout/orgChart1"/>
    <dgm:cxn modelId="{26FA63CB-5979-4B8F-81FE-A30C86670238}" type="presParOf" srcId="{1F2CB3FA-0290-4922-907F-88F7522B4D63}" destId="{37BA9368-286B-43BB-A1C4-DFAB0AC2919B}" srcOrd="1" destOrd="0" presId="urn:microsoft.com/office/officeart/2005/8/layout/orgChart1"/>
    <dgm:cxn modelId="{29420AEB-8FB5-4DE0-A1D9-DC5AE8FB053E}" type="presParOf" srcId="{1F2CB3FA-0290-4922-907F-88F7522B4D63}" destId="{262A839E-B1EA-4421-8EBA-C9D0F2E6A8B8}" srcOrd="2" destOrd="0" presId="urn:microsoft.com/office/officeart/2005/8/layout/orgChart1"/>
    <dgm:cxn modelId="{5C93C25F-65DA-4556-88EB-A214C03F579E}" type="presParOf" srcId="{5E100A7B-B13A-46C9-9E0A-0E5BFE5516A1}" destId="{D2C613B8-DA0C-4139-8C42-FA7B6C5C1773}" srcOrd="2" destOrd="0" presId="urn:microsoft.com/office/officeart/2005/8/layout/orgChart1"/>
    <dgm:cxn modelId="{05EE69A2-E8C7-4D68-A3E5-029B69A45A9B}" type="presParOf" srcId="{5E100A7B-B13A-46C9-9E0A-0E5BFE5516A1}" destId="{70A17010-86BE-4E6D-B945-E288F9D4F5E1}" srcOrd="3" destOrd="0" presId="urn:microsoft.com/office/officeart/2005/8/layout/orgChart1"/>
    <dgm:cxn modelId="{9D5E98FB-BD66-44E0-BF53-7B715788CBA1}" type="presParOf" srcId="{70A17010-86BE-4E6D-B945-E288F9D4F5E1}" destId="{40EAC581-1BCF-497A-B4F7-A2139B74A773}" srcOrd="0" destOrd="0" presId="urn:microsoft.com/office/officeart/2005/8/layout/orgChart1"/>
    <dgm:cxn modelId="{87BB504C-DECE-477B-B381-E58596192568}" type="presParOf" srcId="{40EAC581-1BCF-497A-B4F7-A2139B74A773}" destId="{97096841-5BEB-4AB7-94D0-CD2EF823132B}" srcOrd="0" destOrd="0" presId="urn:microsoft.com/office/officeart/2005/8/layout/orgChart1"/>
    <dgm:cxn modelId="{FEF472E4-6C29-4562-B9D1-77FB4278D423}" type="presParOf" srcId="{40EAC581-1BCF-497A-B4F7-A2139B74A773}" destId="{C4CD2AE9-2BD0-4BED-8E2A-077CC2048C79}" srcOrd="1" destOrd="0" presId="urn:microsoft.com/office/officeart/2005/8/layout/orgChart1"/>
    <dgm:cxn modelId="{6B5075BB-0CA7-43AC-B2FD-9058DC8C4137}" type="presParOf" srcId="{70A17010-86BE-4E6D-B945-E288F9D4F5E1}" destId="{61AA6E98-5253-4CEF-B3F9-209D896CCB75}" srcOrd="1" destOrd="0" presId="urn:microsoft.com/office/officeart/2005/8/layout/orgChart1"/>
    <dgm:cxn modelId="{A0FE6439-E44D-4A41-B152-5675204CBB4D}" type="presParOf" srcId="{70A17010-86BE-4E6D-B945-E288F9D4F5E1}" destId="{B0F9A9A5-7E51-4360-8002-AF72AE99F2A1}" srcOrd="2" destOrd="0" presId="urn:microsoft.com/office/officeart/2005/8/layout/orgChart1"/>
    <dgm:cxn modelId="{2275B8D0-CDF2-4807-8A28-B85DF2E87271}" type="presParOf" srcId="{5E100A7B-B13A-46C9-9E0A-0E5BFE5516A1}" destId="{BE7D9FA9-0EA0-4DB9-9C2D-392F0780D4AC}" srcOrd="4" destOrd="0" presId="urn:microsoft.com/office/officeart/2005/8/layout/orgChart1"/>
    <dgm:cxn modelId="{D7D820A9-00AA-4199-B03E-FDB65B2F5A4B}" type="presParOf" srcId="{5E100A7B-B13A-46C9-9E0A-0E5BFE5516A1}" destId="{918FD21C-46E7-4F48-B0A0-2B98779DA2EC}" srcOrd="5" destOrd="0" presId="urn:microsoft.com/office/officeart/2005/8/layout/orgChart1"/>
    <dgm:cxn modelId="{58F33A65-6469-4209-B97C-B5AC7966C1CA}" type="presParOf" srcId="{918FD21C-46E7-4F48-B0A0-2B98779DA2EC}" destId="{D69DA33C-F201-474F-81CD-1FA72323D7E2}" srcOrd="0" destOrd="0" presId="urn:microsoft.com/office/officeart/2005/8/layout/orgChart1"/>
    <dgm:cxn modelId="{AF6167F3-543A-4A77-AD43-E6FCDF7DCA2C}" type="presParOf" srcId="{D69DA33C-F201-474F-81CD-1FA72323D7E2}" destId="{0FBFE139-780C-4BA6-A9B7-3F4BD97B92B5}" srcOrd="0" destOrd="0" presId="urn:microsoft.com/office/officeart/2005/8/layout/orgChart1"/>
    <dgm:cxn modelId="{699CACC3-B974-495A-8CC2-6D49C42BFC02}" type="presParOf" srcId="{D69DA33C-F201-474F-81CD-1FA72323D7E2}" destId="{2FE06FBE-7EA5-46BE-A156-93E2F8544E9F}" srcOrd="1" destOrd="0" presId="urn:microsoft.com/office/officeart/2005/8/layout/orgChart1"/>
    <dgm:cxn modelId="{6DA8D1E9-E21C-4A4A-B198-7EAF22B1BC6E}" type="presParOf" srcId="{918FD21C-46E7-4F48-B0A0-2B98779DA2EC}" destId="{A4CF1B69-0E95-4E34-A182-9A9F79E3441B}" srcOrd="1" destOrd="0" presId="urn:microsoft.com/office/officeart/2005/8/layout/orgChart1"/>
    <dgm:cxn modelId="{02BEA81D-0D92-4BD8-9193-6A48608DFD43}" type="presParOf" srcId="{918FD21C-46E7-4F48-B0A0-2B98779DA2EC}" destId="{4932B1A7-D0C6-4D49-B281-568915494691}" srcOrd="2" destOrd="0" presId="urn:microsoft.com/office/officeart/2005/8/layout/orgChart1"/>
    <dgm:cxn modelId="{10ACC09E-E1AA-4089-8420-C607360402E2}" type="presParOf" srcId="{5E100A7B-B13A-46C9-9E0A-0E5BFE5516A1}" destId="{02982C71-0FE2-4E90-9CD3-1278FE529697}" srcOrd="6" destOrd="0" presId="urn:microsoft.com/office/officeart/2005/8/layout/orgChart1"/>
    <dgm:cxn modelId="{49BA50D5-CE91-4FA5-92A7-0D238DA2A785}" type="presParOf" srcId="{5E100A7B-B13A-46C9-9E0A-0E5BFE5516A1}" destId="{B7663F03-433C-4E9F-B0CF-2EC493AF0152}" srcOrd="7" destOrd="0" presId="urn:microsoft.com/office/officeart/2005/8/layout/orgChart1"/>
    <dgm:cxn modelId="{18DF53D5-60DE-47DF-9F7D-AE69B543177F}" type="presParOf" srcId="{B7663F03-433C-4E9F-B0CF-2EC493AF0152}" destId="{85BBE51E-8CB5-43CE-84A8-AFF6F0DD480F}" srcOrd="0" destOrd="0" presId="urn:microsoft.com/office/officeart/2005/8/layout/orgChart1"/>
    <dgm:cxn modelId="{028330F8-22E6-4DB3-AA9A-9E0B3D6B27C0}" type="presParOf" srcId="{85BBE51E-8CB5-43CE-84A8-AFF6F0DD480F}" destId="{9787CCC7-CBB5-49BD-8523-A1546BE0DE9B}" srcOrd="0" destOrd="0" presId="urn:microsoft.com/office/officeart/2005/8/layout/orgChart1"/>
    <dgm:cxn modelId="{803B52BB-2988-4E45-83B0-0F3BCA862D5D}" type="presParOf" srcId="{85BBE51E-8CB5-43CE-84A8-AFF6F0DD480F}" destId="{12EEE888-CDDE-4E18-87AB-AF4D80EF0511}" srcOrd="1" destOrd="0" presId="urn:microsoft.com/office/officeart/2005/8/layout/orgChart1"/>
    <dgm:cxn modelId="{CE4155E1-56BE-4F75-B36D-48C18022DF0A}" type="presParOf" srcId="{B7663F03-433C-4E9F-B0CF-2EC493AF0152}" destId="{54DB2BF1-70E0-4A98-81D2-7D01F43294AC}" srcOrd="1" destOrd="0" presId="urn:microsoft.com/office/officeart/2005/8/layout/orgChart1"/>
    <dgm:cxn modelId="{6959BC70-E085-4F34-9800-419011043502}" type="presParOf" srcId="{B7663F03-433C-4E9F-B0CF-2EC493AF0152}" destId="{15D5679A-0A0E-4A73-BFD6-97D25FAD91BB}" srcOrd="2" destOrd="0" presId="urn:microsoft.com/office/officeart/2005/8/layout/orgChart1"/>
    <dgm:cxn modelId="{12B1E27B-3C85-442F-9F60-187E419F719A}" type="presParOf" srcId="{5E100A7B-B13A-46C9-9E0A-0E5BFE5516A1}" destId="{49935CC7-D297-4983-91C6-6BF64EDF0CA7}" srcOrd="8" destOrd="0" presId="urn:microsoft.com/office/officeart/2005/8/layout/orgChart1"/>
    <dgm:cxn modelId="{6E3A762D-931F-4AFE-8291-558514C98C67}" type="presParOf" srcId="{5E100A7B-B13A-46C9-9E0A-0E5BFE5516A1}" destId="{2954D814-B1F4-4A3A-A709-4F5D9E18027B}" srcOrd="9" destOrd="0" presId="urn:microsoft.com/office/officeart/2005/8/layout/orgChart1"/>
    <dgm:cxn modelId="{CBE1C305-A7CC-43AC-97B9-AD17FD8EA57F}" type="presParOf" srcId="{2954D814-B1F4-4A3A-A709-4F5D9E18027B}" destId="{B084B205-E5FF-464B-A24E-9B8A57F8A0CB}" srcOrd="0" destOrd="0" presId="urn:microsoft.com/office/officeart/2005/8/layout/orgChart1"/>
    <dgm:cxn modelId="{326FBE50-BE61-4426-B2C4-EC4E1D64B7BA}" type="presParOf" srcId="{B084B205-E5FF-464B-A24E-9B8A57F8A0CB}" destId="{D3165EA7-9C88-419B-A010-BD83C27204B6}" srcOrd="0" destOrd="0" presId="urn:microsoft.com/office/officeart/2005/8/layout/orgChart1"/>
    <dgm:cxn modelId="{FE0456A2-CAC3-4C83-9DDA-75D5B17C4896}" type="presParOf" srcId="{B084B205-E5FF-464B-A24E-9B8A57F8A0CB}" destId="{7099AC82-B00D-46B7-B6A8-B9CF24CE9620}" srcOrd="1" destOrd="0" presId="urn:microsoft.com/office/officeart/2005/8/layout/orgChart1"/>
    <dgm:cxn modelId="{614D7980-E792-4B59-A34C-DB9879FEEFF8}" type="presParOf" srcId="{2954D814-B1F4-4A3A-A709-4F5D9E18027B}" destId="{8FBC76FB-5D6A-44DD-AEF6-2E829EB00F7E}" srcOrd="1" destOrd="0" presId="urn:microsoft.com/office/officeart/2005/8/layout/orgChart1"/>
    <dgm:cxn modelId="{38E1E95E-EDF7-413C-B18A-155BDF4E534D}" type="presParOf" srcId="{2954D814-B1F4-4A3A-A709-4F5D9E18027B}" destId="{6E9F0BEE-6A10-46AA-9EA3-F4F440697C6F}" srcOrd="2" destOrd="0" presId="urn:microsoft.com/office/officeart/2005/8/layout/orgChart1"/>
    <dgm:cxn modelId="{4997B4FE-2D7B-424A-B960-155285704C98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Desenvolvimento do Sistema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Entendimento do Problema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/>
        </a:p>
      </dgm:t>
    </dgm:pt>
    <dgm:pt modelId="{E32C80A6-B1B9-4CF0-B9DC-A746707F8CA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Eng. de Requisitos</a:t>
          </a:r>
        </a:p>
      </dgm:t>
    </dgm:pt>
    <dgm:pt modelId="{AE54AF21-E00A-4D0B-B366-DB3A7BC9289F}" type="parTrans" cxnId="{086ED6D2-5BAE-4713-9EF3-5079ADEB0EF7}">
      <dgm:prSet/>
      <dgm:spPr/>
      <dgm:t>
        <a:bodyPr/>
        <a:lstStyle/>
        <a:p>
          <a:endParaRPr lang="pt-BR"/>
        </a:p>
      </dgm:t>
    </dgm:pt>
    <dgm:pt modelId="{B769F635-B0BA-4E1A-AF56-67E2482F3ACA}" type="sibTrans" cxnId="{086ED6D2-5BAE-4713-9EF3-5079ADEB0EF7}">
      <dgm:prSet/>
      <dgm:spPr/>
      <dgm:t>
        <a:bodyPr/>
        <a:lstStyle/>
        <a:p>
          <a:endParaRPr lang="pt-BR"/>
        </a:p>
      </dgm:t>
    </dgm:pt>
    <dgm:pt modelId="{1FBAAA08-5653-44C8-BFD5-9E344604473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Sistema</a:t>
          </a:r>
        </a:p>
      </dgm:t>
    </dgm:pt>
    <dgm:pt modelId="{1D80803C-D8C3-4769-BEB0-278DA5690F7E}" type="parTrans" cxnId="{836F106F-24CB-4E7C-B901-13ED25E7745B}">
      <dgm:prSet/>
      <dgm:spPr/>
      <dgm:t>
        <a:bodyPr/>
        <a:lstStyle/>
        <a:p>
          <a:endParaRPr lang="pt-BR"/>
        </a:p>
      </dgm:t>
    </dgm:pt>
    <dgm:pt modelId="{2AD18684-DF10-4B9C-B283-6F788CAD9337}" type="sibTrans" cxnId="{836F106F-24CB-4E7C-B901-13ED25E7745B}">
      <dgm:prSet/>
      <dgm:spPr/>
      <dgm:t>
        <a:bodyPr/>
        <a:lstStyle/>
        <a:p>
          <a:endParaRPr lang="pt-BR"/>
        </a:p>
      </dgm:t>
    </dgm:pt>
    <dgm:pt modelId="{3D552559-8B88-44F3-8B25-08B313D3841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do sistema</a:t>
          </a:r>
        </a:p>
      </dgm:t>
    </dgm:pt>
    <dgm:pt modelId="{53D00769-BC6B-420C-92BC-7F1C80AC142B}" type="parTrans" cxnId="{6406267B-9621-4B59-93E2-E480E756C49E}">
      <dgm:prSet/>
      <dgm:spPr/>
      <dgm:t>
        <a:bodyPr/>
        <a:lstStyle/>
        <a:p>
          <a:endParaRPr lang="pt-BR"/>
        </a:p>
      </dgm:t>
    </dgm:pt>
    <dgm:pt modelId="{230B559E-6D76-471C-B2BF-72ECEBB9B131}" type="sibTrans" cxnId="{6406267B-9621-4B59-93E2-E480E756C49E}">
      <dgm:prSet/>
      <dgm:spPr/>
      <dgm:t>
        <a:bodyPr/>
        <a:lstStyle/>
        <a:p>
          <a:endParaRPr lang="pt-BR"/>
        </a:p>
      </dgm:t>
    </dgm:pt>
    <dgm:pt modelId="{E88E6ED4-D476-49B0-A5A7-A8D227972BB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</a:t>
          </a:r>
        </a:p>
      </dgm:t>
    </dgm:pt>
    <dgm:pt modelId="{CB22EC09-5BA3-44E0-AA6A-B6B97E33569D}" type="parTrans" cxnId="{B852ADD4-94FD-4644-8773-5BC53F0E6F05}">
      <dgm:prSet/>
      <dgm:spPr/>
      <dgm:t>
        <a:bodyPr/>
        <a:lstStyle/>
        <a:p>
          <a:endParaRPr lang="pt-BR"/>
        </a:p>
      </dgm:t>
    </dgm:pt>
    <dgm:pt modelId="{880F3C8A-E5E8-4E1D-AD6B-62C02DF965D7}" type="sibTrans" cxnId="{B852ADD4-94FD-4644-8773-5BC53F0E6F05}">
      <dgm:prSet/>
      <dgm:spPr/>
      <dgm:t>
        <a:bodyPr/>
        <a:lstStyle/>
        <a:p>
          <a:endParaRPr lang="pt-BR"/>
        </a:p>
      </dgm:t>
    </dgm:pt>
    <dgm:pt modelId="{151DF0B3-32D1-43D5-9747-56DB5B02463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 do Sistema</a:t>
          </a:r>
        </a:p>
      </dgm:t>
    </dgm:pt>
    <dgm:pt modelId="{FC950CB0-B0C7-4D3E-BAE7-1CAD464F67F7}" type="parTrans" cxnId="{F5F37697-F161-4959-9F6F-D9DA12A846EE}">
      <dgm:prSet/>
      <dgm:spPr/>
      <dgm:t>
        <a:bodyPr/>
        <a:lstStyle/>
        <a:p>
          <a:endParaRPr lang="pt-BR"/>
        </a:p>
      </dgm:t>
    </dgm:pt>
    <dgm:pt modelId="{1E17EA48-B8CE-4D78-BF97-7640F9768A34}" type="sibTrans" cxnId="{F5F37697-F161-4959-9F6F-D9DA12A846EE}">
      <dgm:prSet/>
      <dgm:spPr/>
      <dgm:t>
        <a:bodyPr/>
        <a:lstStyle/>
        <a:p>
          <a:endParaRPr lang="pt-BR"/>
        </a:p>
      </dgm:t>
    </dgm:pt>
    <dgm:pt modelId="{F8478645-BC1C-4ED4-AE88-491C293744A7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de Requisitos</a:t>
          </a:r>
        </a:p>
      </dgm:t>
    </dgm:pt>
    <dgm:pt modelId="{3278A370-4A74-4393-ABE9-F46295FD865E}" type="parTrans" cxnId="{3DB2902A-9CE5-4D7E-ACC6-F23DFF336FCE}">
      <dgm:prSet/>
      <dgm:spPr/>
      <dgm:t>
        <a:bodyPr/>
        <a:lstStyle/>
        <a:p>
          <a:endParaRPr lang="pt-BR"/>
        </a:p>
      </dgm:t>
    </dgm:pt>
    <dgm:pt modelId="{8594178E-48F4-4ADB-8E83-A6685C2A0A82}" type="sibTrans" cxnId="{3DB2902A-9CE5-4D7E-ACC6-F23DFF336FCE}">
      <dgm:prSet/>
      <dgm:spPr/>
      <dgm:t>
        <a:bodyPr/>
        <a:lstStyle/>
        <a:p>
          <a:endParaRPr lang="pt-BR"/>
        </a:p>
      </dgm:t>
    </dgm:pt>
    <dgm:pt modelId="{6987A2B0-552C-404B-8D5B-7605D0C0CE1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do Sistema</a:t>
          </a:r>
        </a:p>
      </dgm:t>
    </dgm:pt>
    <dgm:pt modelId="{73CBEE91-7675-4C1A-B077-985AF1E6641C}" type="parTrans" cxnId="{1F02729A-7444-46E0-8039-C1B3AA7B3BFE}">
      <dgm:prSet/>
      <dgm:spPr/>
      <dgm:t>
        <a:bodyPr/>
        <a:lstStyle/>
        <a:p>
          <a:endParaRPr lang="pt-BR"/>
        </a:p>
      </dgm:t>
    </dgm:pt>
    <dgm:pt modelId="{98D7AA2D-77A0-431A-96CB-0A190F45859C}" type="sibTrans" cxnId="{1F02729A-7444-46E0-8039-C1B3AA7B3BFE}">
      <dgm:prSet/>
      <dgm:spPr/>
      <dgm:t>
        <a:bodyPr/>
        <a:lstStyle/>
        <a:p>
          <a:endParaRPr lang="pt-BR"/>
        </a:p>
      </dgm:t>
    </dgm:pt>
    <dgm:pt modelId="{220080E8-E4AB-4FB8-92D6-6C99412A579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Arquitetura do Sistema</a:t>
          </a:r>
        </a:p>
      </dgm:t>
    </dgm:pt>
    <dgm:pt modelId="{7D139BA5-02B8-4F69-9A1F-739149101076}" type="parTrans" cxnId="{CFF174D3-828F-4655-9A0B-B235FE9041DD}">
      <dgm:prSet/>
      <dgm:spPr/>
      <dgm:t>
        <a:bodyPr/>
        <a:lstStyle/>
        <a:p>
          <a:endParaRPr lang="pt-BR"/>
        </a:p>
      </dgm:t>
    </dgm:pt>
    <dgm:pt modelId="{524824EC-DD77-4852-B16F-65B4877227C8}" type="sibTrans" cxnId="{CFF174D3-828F-4655-9A0B-B235FE9041DD}">
      <dgm:prSet/>
      <dgm:spPr/>
      <dgm:t>
        <a:bodyPr/>
        <a:lstStyle/>
        <a:p>
          <a:endParaRPr lang="pt-BR"/>
        </a:p>
      </dgm:t>
    </dgm:pt>
    <dgm:pt modelId="{AB7BBC1B-44FA-4335-BE52-A811A5DB021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para Integração</a:t>
          </a:r>
        </a:p>
      </dgm:t>
    </dgm:pt>
    <dgm:pt modelId="{ABFA1E0B-97FF-4EE1-B72F-F2583CD509B3}" type="parTrans" cxnId="{36F72337-AC96-44F1-ACFB-910BB695B0E6}">
      <dgm:prSet/>
      <dgm:spPr/>
      <dgm:t>
        <a:bodyPr/>
        <a:lstStyle/>
        <a:p>
          <a:endParaRPr lang="pt-BR"/>
        </a:p>
      </dgm:t>
    </dgm:pt>
    <dgm:pt modelId="{D4C74F80-95DD-423A-AF75-7339BBDD05C1}" type="sibTrans" cxnId="{36F72337-AC96-44F1-ACFB-910BB695B0E6}">
      <dgm:prSet/>
      <dgm:spPr/>
      <dgm:t>
        <a:bodyPr/>
        <a:lstStyle/>
        <a:p>
          <a:endParaRPr lang="pt-BR"/>
        </a:p>
      </dgm:t>
    </dgm:pt>
    <dgm:pt modelId="{948FC518-92E4-4141-9AE9-372E74461D2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Codificação dos Módulos</a:t>
          </a:r>
        </a:p>
      </dgm:t>
    </dgm:pt>
    <dgm:pt modelId="{33AB10F5-60AA-428B-A7FB-F521BA49BC9E}" type="parTrans" cxnId="{B8ECB83B-D153-4F55-92E5-9C6B9C545DC0}">
      <dgm:prSet/>
      <dgm:spPr/>
      <dgm:t>
        <a:bodyPr/>
        <a:lstStyle/>
        <a:p>
          <a:endParaRPr lang="pt-BR"/>
        </a:p>
      </dgm:t>
    </dgm:pt>
    <dgm:pt modelId="{3A33E321-04E4-4C17-8BF4-32F9D5064225}" type="sibTrans" cxnId="{B8ECB83B-D153-4F55-92E5-9C6B9C545DC0}">
      <dgm:prSet/>
      <dgm:spPr/>
      <dgm:t>
        <a:bodyPr/>
        <a:lstStyle/>
        <a:p>
          <a:endParaRPr lang="pt-BR"/>
        </a:p>
      </dgm:t>
    </dgm:pt>
    <dgm:pt modelId="{708D657A-D0E7-4412-A8C2-C881BE22E244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dos Módulos</a:t>
          </a:r>
        </a:p>
      </dgm:t>
    </dgm:pt>
    <dgm:pt modelId="{BEF288B6-8190-4C05-8E85-F32AE68086B6}" type="parTrans" cxnId="{98E80AEF-10A5-4C27-87FD-5D60E9826BB2}">
      <dgm:prSet/>
      <dgm:spPr/>
      <dgm:t>
        <a:bodyPr/>
        <a:lstStyle/>
        <a:p>
          <a:endParaRPr lang="pt-BR"/>
        </a:p>
      </dgm:t>
    </dgm:pt>
    <dgm:pt modelId="{88EE06B4-73BB-4D1C-8914-66AF69208883}" type="sibTrans" cxnId="{98E80AEF-10A5-4C27-87FD-5D60E9826BB2}">
      <dgm:prSet/>
      <dgm:spPr/>
      <dgm:t>
        <a:bodyPr/>
        <a:lstStyle/>
        <a:p>
          <a:endParaRPr lang="pt-BR"/>
        </a:p>
      </dgm:t>
    </dgm:pt>
    <dgm:pt modelId="{5DE29087-4E07-4F69-AA37-8878D0A4526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 Sistema</a:t>
          </a:r>
        </a:p>
      </dgm:t>
    </dgm:pt>
    <dgm:pt modelId="{DB55D422-76F7-4E19-A725-EBE9D7C9F295}" type="parTrans" cxnId="{137F14EA-C2AB-49C0-80A3-F6C9913FD87B}">
      <dgm:prSet/>
      <dgm:spPr/>
      <dgm:t>
        <a:bodyPr/>
        <a:lstStyle/>
        <a:p>
          <a:endParaRPr lang="pt-BR"/>
        </a:p>
      </dgm:t>
    </dgm:pt>
    <dgm:pt modelId="{412CD861-9E08-4EC6-8250-4CFA679E92E1}" type="sibTrans" cxnId="{137F14EA-C2AB-49C0-80A3-F6C9913FD87B}">
      <dgm:prSet/>
      <dgm:spPr/>
      <dgm:t>
        <a:bodyPr/>
        <a:lstStyle/>
        <a:p>
          <a:endParaRPr lang="pt-BR"/>
        </a:p>
      </dgm:t>
    </dgm:pt>
    <dgm:pt modelId="{51D932B8-C7EC-43CA-B033-991D7DB71D1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Requisitos</a:t>
          </a:r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DFDF5657-5BB5-4C9A-829E-BE2423C8BB9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Intergração dos Módulos</a:t>
          </a:r>
        </a:p>
      </dgm:t>
    </dgm:pt>
    <dgm:pt modelId="{DF03FF82-8588-4721-8332-B2BB7F79BC68}" type="parTrans" cxnId="{FC97D3DA-A3E6-47DC-BF7E-A8B699534A95}">
      <dgm:prSet/>
      <dgm:spPr/>
      <dgm:t>
        <a:bodyPr/>
        <a:lstStyle/>
        <a:p>
          <a:endParaRPr lang="pt-BR"/>
        </a:p>
      </dgm:t>
    </dgm:pt>
    <dgm:pt modelId="{D320B51E-72A9-4B92-BE46-59A595DEC218}" type="sibTrans" cxnId="{FC97D3DA-A3E6-47DC-BF7E-A8B699534A95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6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6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B7B9DBCA-D1A7-4656-B647-953CE3936849}" type="pres">
      <dgm:prSet presAssocID="{AE54AF21-E00A-4D0B-B366-DB3A7BC9289F}" presName="Name37" presStyleLbl="parChTrans1D2" presStyleIdx="1" presStyleCnt="6"/>
      <dgm:spPr/>
      <dgm:t>
        <a:bodyPr/>
        <a:lstStyle/>
        <a:p>
          <a:endParaRPr lang="pt-BR"/>
        </a:p>
      </dgm:t>
    </dgm:pt>
    <dgm:pt modelId="{8A9509A5-50EF-4D9A-A6A2-EBE84E2A6964}" type="pres">
      <dgm:prSet presAssocID="{E32C80A6-B1B9-4CF0-B9DC-A746707F8CA2}" presName="hierRoot2" presStyleCnt="0">
        <dgm:presLayoutVars>
          <dgm:hierBranch val="init"/>
        </dgm:presLayoutVars>
      </dgm:prSet>
      <dgm:spPr/>
    </dgm:pt>
    <dgm:pt modelId="{110BD830-8FA2-4CA1-ADE6-743AE29DADE0}" type="pres">
      <dgm:prSet presAssocID="{E32C80A6-B1B9-4CF0-B9DC-A746707F8CA2}" presName="rootComposite" presStyleCnt="0"/>
      <dgm:spPr/>
    </dgm:pt>
    <dgm:pt modelId="{291416BF-D247-4F49-86BC-85CDB7385063}" type="pres">
      <dgm:prSet presAssocID="{E32C80A6-B1B9-4CF0-B9DC-A746707F8CA2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F67F355-0FA3-4A02-AD0A-C673B2F7DD96}" type="pres">
      <dgm:prSet presAssocID="{E32C80A6-B1B9-4CF0-B9DC-A746707F8CA2}" presName="rootConnector" presStyleLbl="node2" presStyleIdx="1" presStyleCnt="6"/>
      <dgm:spPr/>
      <dgm:t>
        <a:bodyPr/>
        <a:lstStyle/>
        <a:p>
          <a:endParaRPr lang="pt-BR"/>
        </a:p>
      </dgm:t>
    </dgm:pt>
    <dgm:pt modelId="{44DD62AB-C49E-4B07-A444-D1DF031DA15D}" type="pres">
      <dgm:prSet presAssocID="{E32C80A6-B1B9-4CF0-B9DC-A746707F8CA2}" presName="hierChild4" presStyleCnt="0"/>
      <dgm:spPr/>
    </dgm:pt>
    <dgm:pt modelId="{2E83DDC7-DCEC-41C7-8153-AD042B70D956}" type="pres">
      <dgm:prSet presAssocID="{0570A15A-B6F0-4A75-AE46-E46E0F416ECF}" presName="Name37" presStyleLbl="parChTrans1D3" presStyleIdx="0" presStyleCnt="9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3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3" presStyleIdx="0" presStyleCnt="9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48F5B201-3726-48F8-8E74-586117F26CDB}" type="pres">
      <dgm:prSet presAssocID="{3278A370-4A74-4393-ABE9-F46295FD865E}" presName="Name37" presStyleLbl="parChTrans1D3" presStyleIdx="1" presStyleCnt="9"/>
      <dgm:spPr/>
      <dgm:t>
        <a:bodyPr/>
        <a:lstStyle/>
        <a:p>
          <a:endParaRPr lang="pt-BR"/>
        </a:p>
      </dgm:t>
    </dgm:pt>
    <dgm:pt modelId="{68F09AF2-DB0B-4FBA-8214-D205CDE8C8FD}" type="pres">
      <dgm:prSet presAssocID="{F8478645-BC1C-4ED4-AE88-491C293744A7}" presName="hierRoot2" presStyleCnt="0">
        <dgm:presLayoutVars>
          <dgm:hierBranch val="init"/>
        </dgm:presLayoutVars>
      </dgm:prSet>
      <dgm:spPr/>
    </dgm:pt>
    <dgm:pt modelId="{C38C857A-7F86-480E-B1FD-D3018012564A}" type="pres">
      <dgm:prSet presAssocID="{F8478645-BC1C-4ED4-AE88-491C293744A7}" presName="rootComposite" presStyleCnt="0"/>
      <dgm:spPr/>
    </dgm:pt>
    <dgm:pt modelId="{A2815B6E-D326-43B0-A571-334321A341C6}" type="pres">
      <dgm:prSet presAssocID="{F8478645-BC1C-4ED4-AE88-491C293744A7}" presName="rootText" presStyleLbl="node3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EA9CD44-4EFF-4C0D-804E-3B6AE82C9660}" type="pres">
      <dgm:prSet presAssocID="{F8478645-BC1C-4ED4-AE88-491C293744A7}" presName="rootConnector" presStyleLbl="node3" presStyleIdx="1" presStyleCnt="9"/>
      <dgm:spPr/>
      <dgm:t>
        <a:bodyPr/>
        <a:lstStyle/>
        <a:p>
          <a:endParaRPr lang="pt-BR"/>
        </a:p>
      </dgm:t>
    </dgm:pt>
    <dgm:pt modelId="{FA1B6E55-12EB-4DEB-AB41-9C25906978B8}" type="pres">
      <dgm:prSet presAssocID="{F8478645-BC1C-4ED4-AE88-491C293744A7}" presName="hierChild4" presStyleCnt="0"/>
      <dgm:spPr/>
    </dgm:pt>
    <dgm:pt modelId="{3E324CDB-7CC6-451B-9D19-A085022DAFC0}" type="pres">
      <dgm:prSet presAssocID="{F8478645-BC1C-4ED4-AE88-491C293744A7}" presName="hierChild5" presStyleCnt="0"/>
      <dgm:spPr/>
    </dgm:pt>
    <dgm:pt modelId="{A954CA73-78D7-4B5E-AF63-3010068F1530}" type="pres">
      <dgm:prSet presAssocID="{E32C80A6-B1B9-4CF0-B9DC-A746707F8CA2}" presName="hierChild5" presStyleCnt="0"/>
      <dgm:spPr/>
    </dgm:pt>
    <dgm:pt modelId="{AA90C5B8-F9CC-491F-A7CF-24EA01996D1E}" type="pres">
      <dgm:prSet presAssocID="{1D80803C-D8C3-4769-BEB0-278DA5690F7E}" presName="Name37" presStyleLbl="parChTrans1D2" presStyleIdx="2" presStyleCnt="6"/>
      <dgm:spPr/>
      <dgm:t>
        <a:bodyPr/>
        <a:lstStyle/>
        <a:p>
          <a:endParaRPr lang="pt-BR"/>
        </a:p>
      </dgm:t>
    </dgm:pt>
    <dgm:pt modelId="{427082B4-2159-4C8B-91C4-F330FF9567C3}" type="pres">
      <dgm:prSet presAssocID="{1FBAAA08-5653-44C8-BFD5-9E3446044735}" presName="hierRoot2" presStyleCnt="0">
        <dgm:presLayoutVars>
          <dgm:hierBranch val="init"/>
        </dgm:presLayoutVars>
      </dgm:prSet>
      <dgm:spPr/>
    </dgm:pt>
    <dgm:pt modelId="{5200A8F9-D7AD-42A6-ADC6-F533E58CCF77}" type="pres">
      <dgm:prSet presAssocID="{1FBAAA08-5653-44C8-BFD5-9E3446044735}" presName="rootComposite" presStyleCnt="0"/>
      <dgm:spPr/>
    </dgm:pt>
    <dgm:pt modelId="{CF5A844E-108F-49E9-865F-D1485D68B26C}" type="pres">
      <dgm:prSet presAssocID="{1FBAAA08-5653-44C8-BFD5-9E3446044735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33E36DC-E5F0-4617-AB8B-EF35113A78F4}" type="pres">
      <dgm:prSet presAssocID="{1FBAAA08-5653-44C8-BFD5-9E3446044735}" presName="rootConnector" presStyleLbl="node2" presStyleIdx="2" presStyleCnt="6"/>
      <dgm:spPr/>
      <dgm:t>
        <a:bodyPr/>
        <a:lstStyle/>
        <a:p>
          <a:endParaRPr lang="pt-BR"/>
        </a:p>
      </dgm:t>
    </dgm:pt>
    <dgm:pt modelId="{461A7D4E-FDF3-4AFC-835E-1BA66C427888}" type="pres">
      <dgm:prSet presAssocID="{1FBAAA08-5653-44C8-BFD5-9E3446044735}" presName="hierChild4" presStyleCnt="0"/>
      <dgm:spPr/>
    </dgm:pt>
    <dgm:pt modelId="{0EAF31D4-4115-4C11-845C-59FD7F455DEC}" type="pres">
      <dgm:prSet presAssocID="{73CBEE91-7675-4C1A-B077-985AF1E6641C}" presName="Name37" presStyleLbl="parChTrans1D3" presStyleIdx="2" presStyleCnt="9"/>
      <dgm:spPr/>
      <dgm:t>
        <a:bodyPr/>
        <a:lstStyle/>
        <a:p>
          <a:endParaRPr lang="pt-BR"/>
        </a:p>
      </dgm:t>
    </dgm:pt>
    <dgm:pt modelId="{AF5B811B-CE82-4A4A-95B4-517A096FF62B}" type="pres">
      <dgm:prSet presAssocID="{6987A2B0-552C-404B-8D5B-7605D0C0CE13}" presName="hierRoot2" presStyleCnt="0">
        <dgm:presLayoutVars>
          <dgm:hierBranch val="init"/>
        </dgm:presLayoutVars>
      </dgm:prSet>
      <dgm:spPr/>
    </dgm:pt>
    <dgm:pt modelId="{1D1E8BAF-4BF2-422D-A1E5-A21790E53814}" type="pres">
      <dgm:prSet presAssocID="{6987A2B0-552C-404B-8D5B-7605D0C0CE13}" presName="rootComposite" presStyleCnt="0"/>
      <dgm:spPr/>
    </dgm:pt>
    <dgm:pt modelId="{55272A44-BB5A-460F-B8C8-A77EADDCE3B7}" type="pres">
      <dgm:prSet presAssocID="{6987A2B0-552C-404B-8D5B-7605D0C0CE13}" presName="rootText" presStyleLbl="node3" presStyleIdx="2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ECFF0AD-B72B-4924-8991-AAA1AC82F042}" type="pres">
      <dgm:prSet presAssocID="{6987A2B0-552C-404B-8D5B-7605D0C0CE13}" presName="rootConnector" presStyleLbl="node3" presStyleIdx="2" presStyleCnt="9"/>
      <dgm:spPr/>
      <dgm:t>
        <a:bodyPr/>
        <a:lstStyle/>
        <a:p>
          <a:endParaRPr lang="pt-BR"/>
        </a:p>
      </dgm:t>
    </dgm:pt>
    <dgm:pt modelId="{2E3139A3-40A1-4DAB-8DCA-A45322F26096}" type="pres">
      <dgm:prSet presAssocID="{6987A2B0-552C-404B-8D5B-7605D0C0CE13}" presName="hierChild4" presStyleCnt="0"/>
      <dgm:spPr/>
    </dgm:pt>
    <dgm:pt modelId="{79C1E0AD-48A8-4EEE-9C0F-AC3C6AB805D8}" type="pres">
      <dgm:prSet presAssocID="{6987A2B0-552C-404B-8D5B-7605D0C0CE13}" presName="hierChild5" presStyleCnt="0"/>
      <dgm:spPr/>
    </dgm:pt>
    <dgm:pt modelId="{254D5D65-2287-4F41-AB7A-939B18C62482}" type="pres">
      <dgm:prSet presAssocID="{1FBAAA08-5653-44C8-BFD5-9E3446044735}" presName="hierChild5" presStyleCnt="0"/>
      <dgm:spPr/>
    </dgm:pt>
    <dgm:pt modelId="{754499E3-5E97-48DA-90CE-0C9443D62730}" type="pres">
      <dgm:prSet presAssocID="{53D00769-BC6B-420C-92BC-7F1C80AC142B}" presName="Name37" presStyleLbl="parChTrans1D2" presStyleIdx="3" presStyleCnt="6"/>
      <dgm:spPr/>
      <dgm:t>
        <a:bodyPr/>
        <a:lstStyle/>
        <a:p>
          <a:endParaRPr lang="pt-BR"/>
        </a:p>
      </dgm:t>
    </dgm:pt>
    <dgm:pt modelId="{7C7B555A-23EF-4F55-9D8A-37B44C188A49}" type="pres">
      <dgm:prSet presAssocID="{3D552559-8B88-44F3-8B25-08B313D38418}" presName="hierRoot2" presStyleCnt="0">
        <dgm:presLayoutVars>
          <dgm:hierBranch val="init"/>
        </dgm:presLayoutVars>
      </dgm:prSet>
      <dgm:spPr/>
    </dgm:pt>
    <dgm:pt modelId="{CECF7E15-F61B-44DE-8FFC-FC642D3A8391}" type="pres">
      <dgm:prSet presAssocID="{3D552559-8B88-44F3-8B25-08B313D38418}" presName="rootComposite" presStyleCnt="0"/>
      <dgm:spPr/>
    </dgm:pt>
    <dgm:pt modelId="{EE6EAC87-6FE9-4A55-ADFF-94ED1D7E1F9B}" type="pres">
      <dgm:prSet presAssocID="{3D552559-8B88-44F3-8B25-08B313D38418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DA5F820-8905-460F-9EEA-08D87665BAE4}" type="pres">
      <dgm:prSet presAssocID="{3D552559-8B88-44F3-8B25-08B313D38418}" presName="rootConnector" presStyleLbl="node2" presStyleIdx="3" presStyleCnt="6"/>
      <dgm:spPr/>
      <dgm:t>
        <a:bodyPr/>
        <a:lstStyle/>
        <a:p>
          <a:endParaRPr lang="pt-BR"/>
        </a:p>
      </dgm:t>
    </dgm:pt>
    <dgm:pt modelId="{FC8717DB-75E8-4D8F-B1B6-AD296F658DE6}" type="pres">
      <dgm:prSet presAssocID="{3D552559-8B88-44F3-8B25-08B313D38418}" presName="hierChild4" presStyleCnt="0"/>
      <dgm:spPr/>
    </dgm:pt>
    <dgm:pt modelId="{87E1B46B-D497-4BE2-8BF1-C5A88BEAE2A5}" type="pres">
      <dgm:prSet presAssocID="{7D139BA5-02B8-4F69-9A1F-739149101076}" presName="Name37" presStyleLbl="parChTrans1D3" presStyleIdx="3" presStyleCnt="9"/>
      <dgm:spPr/>
      <dgm:t>
        <a:bodyPr/>
        <a:lstStyle/>
        <a:p>
          <a:endParaRPr lang="pt-BR"/>
        </a:p>
      </dgm:t>
    </dgm:pt>
    <dgm:pt modelId="{989F62F3-53CF-4AE3-B98B-0FB41F0F32E1}" type="pres">
      <dgm:prSet presAssocID="{220080E8-E4AB-4FB8-92D6-6C99412A5795}" presName="hierRoot2" presStyleCnt="0">
        <dgm:presLayoutVars>
          <dgm:hierBranch val="init"/>
        </dgm:presLayoutVars>
      </dgm:prSet>
      <dgm:spPr/>
    </dgm:pt>
    <dgm:pt modelId="{3D38162F-FEE6-4921-97F7-CEF760CB402F}" type="pres">
      <dgm:prSet presAssocID="{220080E8-E4AB-4FB8-92D6-6C99412A5795}" presName="rootComposite" presStyleCnt="0"/>
      <dgm:spPr/>
    </dgm:pt>
    <dgm:pt modelId="{A1685A6C-B992-429A-B432-A9DDF9AB3182}" type="pres">
      <dgm:prSet presAssocID="{220080E8-E4AB-4FB8-92D6-6C99412A5795}" presName="rootText" presStyleLbl="node3" presStyleIdx="3" presStyleCnt="9" custScaleX="10868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67AE77B-2AC9-4CF9-BB74-A7FC60FEAC07}" type="pres">
      <dgm:prSet presAssocID="{220080E8-E4AB-4FB8-92D6-6C99412A5795}" presName="rootConnector" presStyleLbl="node3" presStyleIdx="3" presStyleCnt="9"/>
      <dgm:spPr/>
      <dgm:t>
        <a:bodyPr/>
        <a:lstStyle/>
        <a:p>
          <a:endParaRPr lang="pt-BR"/>
        </a:p>
      </dgm:t>
    </dgm:pt>
    <dgm:pt modelId="{8AB74CA6-340F-4595-961B-E1D57654ED9A}" type="pres">
      <dgm:prSet presAssocID="{220080E8-E4AB-4FB8-92D6-6C99412A5795}" presName="hierChild4" presStyleCnt="0"/>
      <dgm:spPr/>
    </dgm:pt>
    <dgm:pt modelId="{8057B13F-1972-42C1-A205-517D5C9E689F}" type="pres">
      <dgm:prSet presAssocID="{220080E8-E4AB-4FB8-92D6-6C99412A5795}" presName="hierChild5" presStyleCnt="0"/>
      <dgm:spPr/>
    </dgm:pt>
    <dgm:pt modelId="{44F416AD-74D3-49D6-884F-29251ED296C9}" type="pres">
      <dgm:prSet presAssocID="{ABFA1E0B-97FF-4EE1-B72F-F2583CD509B3}" presName="Name37" presStyleLbl="parChTrans1D3" presStyleIdx="4" presStyleCnt="9"/>
      <dgm:spPr/>
      <dgm:t>
        <a:bodyPr/>
        <a:lstStyle/>
        <a:p>
          <a:endParaRPr lang="pt-BR"/>
        </a:p>
      </dgm:t>
    </dgm:pt>
    <dgm:pt modelId="{F90E84C0-5A73-4DC8-A03B-5AF05C85A8A3}" type="pres">
      <dgm:prSet presAssocID="{AB7BBC1B-44FA-4335-BE52-A811A5DB021B}" presName="hierRoot2" presStyleCnt="0">
        <dgm:presLayoutVars>
          <dgm:hierBranch val="init"/>
        </dgm:presLayoutVars>
      </dgm:prSet>
      <dgm:spPr/>
    </dgm:pt>
    <dgm:pt modelId="{EB7847A0-87FE-4333-A1DB-507C7E8904AD}" type="pres">
      <dgm:prSet presAssocID="{AB7BBC1B-44FA-4335-BE52-A811A5DB021B}" presName="rootComposite" presStyleCnt="0"/>
      <dgm:spPr/>
    </dgm:pt>
    <dgm:pt modelId="{6C2B3E35-D286-4F99-9AA4-FB98A2FC731B}" type="pres">
      <dgm:prSet presAssocID="{AB7BBC1B-44FA-4335-BE52-A811A5DB021B}" presName="rootText" presStyleLbl="node3" presStyleIdx="4" presStyleCnt="9" custScaleX="11000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1BA4AE8-B8E7-4DDD-9505-68C487519175}" type="pres">
      <dgm:prSet presAssocID="{AB7BBC1B-44FA-4335-BE52-A811A5DB021B}" presName="rootConnector" presStyleLbl="node3" presStyleIdx="4" presStyleCnt="9"/>
      <dgm:spPr/>
      <dgm:t>
        <a:bodyPr/>
        <a:lstStyle/>
        <a:p>
          <a:endParaRPr lang="pt-BR"/>
        </a:p>
      </dgm:t>
    </dgm:pt>
    <dgm:pt modelId="{41BD541B-7202-4C7C-8FC8-40E2DB682077}" type="pres">
      <dgm:prSet presAssocID="{AB7BBC1B-44FA-4335-BE52-A811A5DB021B}" presName="hierChild4" presStyleCnt="0"/>
      <dgm:spPr/>
    </dgm:pt>
    <dgm:pt modelId="{3C96CBD9-0A34-4516-A763-5AA9FB549C17}" type="pres">
      <dgm:prSet presAssocID="{AB7BBC1B-44FA-4335-BE52-A811A5DB021B}" presName="hierChild5" presStyleCnt="0"/>
      <dgm:spPr/>
    </dgm:pt>
    <dgm:pt modelId="{594A8C8D-7ACF-4648-900B-F7264D7CB439}" type="pres">
      <dgm:prSet presAssocID="{3D552559-8B88-44F3-8B25-08B313D38418}" presName="hierChild5" presStyleCnt="0"/>
      <dgm:spPr/>
    </dgm:pt>
    <dgm:pt modelId="{86EC3AD9-1E85-46B8-B4D7-29AB73F41E57}" type="pres">
      <dgm:prSet presAssocID="{CB22EC09-5BA3-44E0-AA6A-B6B97E33569D}" presName="Name37" presStyleLbl="parChTrans1D2" presStyleIdx="4" presStyleCnt="6"/>
      <dgm:spPr/>
      <dgm:t>
        <a:bodyPr/>
        <a:lstStyle/>
        <a:p>
          <a:endParaRPr lang="pt-BR"/>
        </a:p>
      </dgm:t>
    </dgm:pt>
    <dgm:pt modelId="{B1525C29-FB0A-4141-98FD-2D76C92196A8}" type="pres">
      <dgm:prSet presAssocID="{E88E6ED4-D476-49B0-A5A7-A8D227972BBB}" presName="hierRoot2" presStyleCnt="0">
        <dgm:presLayoutVars>
          <dgm:hierBranch val="init"/>
        </dgm:presLayoutVars>
      </dgm:prSet>
      <dgm:spPr/>
    </dgm:pt>
    <dgm:pt modelId="{D89483D4-AD33-4272-BC3D-73B2866C8EB8}" type="pres">
      <dgm:prSet presAssocID="{E88E6ED4-D476-49B0-A5A7-A8D227972BBB}" presName="rootComposite" presStyleCnt="0"/>
      <dgm:spPr/>
    </dgm:pt>
    <dgm:pt modelId="{09D3FD01-1932-433E-8145-6138D9C96A2B}" type="pres">
      <dgm:prSet presAssocID="{E88E6ED4-D476-49B0-A5A7-A8D227972BBB}" presName="rootText" presStyleLbl="node2" presStyleIdx="4" presStyleCnt="6" custScaleX="11826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46672B8-DAB3-4B22-9446-13FD41297DE7}" type="pres">
      <dgm:prSet presAssocID="{E88E6ED4-D476-49B0-A5A7-A8D227972BBB}" presName="rootConnector" presStyleLbl="node2" presStyleIdx="4" presStyleCnt="6"/>
      <dgm:spPr/>
      <dgm:t>
        <a:bodyPr/>
        <a:lstStyle/>
        <a:p>
          <a:endParaRPr lang="pt-BR"/>
        </a:p>
      </dgm:t>
    </dgm:pt>
    <dgm:pt modelId="{EE60BC08-AC4A-4047-A404-70333D329DCB}" type="pres">
      <dgm:prSet presAssocID="{E88E6ED4-D476-49B0-A5A7-A8D227972BBB}" presName="hierChild4" presStyleCnt="0"/>
      <dgm:spPr/>
    </dgm:pt>
    <dgm:pt modelId="{DA604A13-451E-41AC-ACF6-3AC28F45B265}" type="pres">
      <dgm:prSet presAssocID="{33AB10F5-60AA-428B-A7FB-F521BA49BC9E}" presName="Name37" presStyleLbl="parChTrans1D3" presStyleIdx="5" presStyleCnt="9"/>
      <dgm:spPr/>
      <dgm:t>
        <a:bodyPr/>
        <a:lstStyle/>
        <a:p>
          <a:endParaRPr lang="pt-BR"/>
        </a:p>
      </dgm:t>
    </dgm:pt>
    <dgm:pt modelId="{99EC4940-05DB-48B7-B172-8FF18868B6B4}" type="pres">
      <dgm:prSet presAssocID="{948FC518-92E4-4141-9AE9-372E74461D29}" presName="hierRoot2" presStyleCnt="0">
        <dgm:presLayoutVars>
          <dgm:hierBranch val="init"/>
        </dgm:presLayoutVars>
      </dgm:prSet>
      <dgm:spPr/>
    </dgm:pt>
    <dgm:pt modelId="{58990F5C-89FA-4672-88D5-5507C4B2B34F}" type="pres">
      <dgm:prSet presAssocID="{948FC518-92E4-4141-9AE9-372E74461D29}" presName="rootComposite" presStyleCnt="0"/>
      <dgm:spPr/>
    </dgm:pt>
    <dgm:pt modelId="{884185A0-D851-4E8A-ABE0-7622E9F2C032}" type="pres">
      <dgm:prSet presAssocID="{948FC518-92E4-4141-9AE9-372E74461D29}" presName="rootText" presStyleLbl="node3" presStyleIdx="5" presStyleCnt="9" custScaleX="10863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FE9208-A1C8-424A-874D-1808F64D4531}" type="pres">
      <dgm:prSet presAssocID="{948FC518-92E4-4141-9AE9-372E74461D29}" presName="rootConnector" presStyleLbl="node3" presStyleIdx="5" presStyleCnt="9"/>
      <dgm:spPr/>
      <dgm:t>
        <a:bodyPr/>
        <a:lstStyle/>
        <a:p>
          <a:endParaRPr lang="pt-BR"/>
        </a:p>
      </dgm:t>
    </dgm:pt>
    <dgm:pt modelId="{BD017A34-44A5-48B7-9F74-4F06E681F7BB}" type="pres">
      <dgm:prSet presAssocID="{948FC518-92E4-4141-9AE9-372E74461D29}" presName="hierChild4" presStyleCnt="0"/>
      <dgm:spPr/>
    </dgm:pt>
    <dgm:pt modelId="{2DEB40D2-5C95-4C98-8963-F7D2144B02AF}" type="pres">
      <dgm:prSet presAssocID="{948FC518-92E4-4141-9AE9-372E74461D29}" presName="hierChild5" presStyleCnt="0"/>
      <dgm:spPr/>
    </dgm:pt>
    <dgm:pt modelId="{CFB7005D-5E59-4491-8FC3-5F62AE88F7D9}" type="pres">
      <dgm:prSet presAssocID="{BEF288B6-8190-4C05-8E85-F32AE68086B6}" presName="Name37" presStyleLbl="parChTrans1D3" presStyleIdx="6" presStyleCnt="9"/>
      <dgm:spPr/>
      <dgm:t>
        <a:bodyPr/>
        <a:lstStyle/>
        <a:p>
          <a:endParaRPr lang="pt-BR"/>
        </a:p>
      </dgm:t>
    </dgm:pt>
    <dgm:pt modelId="{245D53D8-CE23-471F-821A-140A67480D18}" type="pres">
      <dgm:prSet presAssocID="{708D657A-D0E7-4412-A8C2-C881BE22E244}" presName="hierRoot2" presStyleCnt="0">
        <dgm:presLayoutVars>
          <dgm:hierBranch val="init"/>
        </dgm:presLayoutVars>
      </dgm:prSet>
      <dgm:spPr/>
    </dgm:pt>
    <dgm:pt modelId="{DF9A64B5-80EC-4344-B9B5-6382AC556BC1}" type="pres">
      <dgm:prSet presAssocID="{708D657A-D0E7-4412-A8C2-C881BE22E244}" presName="rootComposite" presStyleCnt="0"/>
      <dgm:spPr/>
    </dgm:pt>
    <dgm:pt modelId="{FAD712BB-7D82-4FA2-8CBC-E209D3B81303}" type="pres">
      <dgm:prSet presAssocID="{708D657A-D0E7-4412-A8C2-C881BE22E244}" presName="rootText" presStyleLbl="node3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3B789BC-AF0E-423B-B7D6-8438B9715157}" type="pres">
      <dgm:prSet presAssocID="{708D657A-D0E7-4412-A8C2-C881BE22E244}" presName="rootConnector" presStyleLbl="node3" presStyleIdx="6" presStyleCnt="9"/>
      <dgm:spPr/>
      <dgm:t>
        <a:bodyPr/>
        <a:lstStyle/>
        <a:p>
          <a:endParaRPr lang="pt-BR"/>
        </a:p>
      </dgm:t>
    </dgm:pt>
    <dgm:pt modelId="{ABF112A0-D303-499E-AE2A-A953A9FC910E}" type="pres">
      <dgm:prSet presAssocID="{708D657A-D0E7-4412-A8C2-C881BE22E244}" presName="hierChild4" presStyleCnt="0"/>
      <dgm:spPr/>
    </dgm:pt>
    <dgm:pt modelId="{56B0AC61-7B0D-4533-9E5B-8FC48EFC76A8}" type="pres">
      <dgm:prSet presAssocID="{708D657A-D0E7-4412-A8C2-C881BE22E244}" presName="hierChild5" presStyleCnt="0"/>
      <dgm:spPr/>
    </dgm:pt>
    <dgm:pt modelId="{8FD0166E-E945-427B-A2F5-10398BCA859D}" type="pres">
      <dgm:prSet presAssocID="{E88E6ED4-D476-49B0-A5A7-A8D227972BBB}" presName="hierChild5" presStyleCnt="0"/>
      <dgm:spPr/>
    </dgm:pt>
    <dgm:pt modelId="{874EF1AF-B2E3-47E5-B4D1-BA6BC8D3AEB2}" type="pres">
      <dgm:prSet presAssocID="{FC950CB0-B0C7-4D3E-BAE7-1CAD464F67F7}" presName="Name37" presStyleLbl="parChTrans1D2" presStyleIdx="5" presStyleCnt="6"/>
      <dgm:spPr/>
      <dgm:t>
        <a:bodyPr/>
        <a:lstStyle/>
        <a:p>
          <a:endParaRPr lang="pt-BR"/>
        </a:p>
      </dgm:t>
    </dgm:pt>
    <dgm:pt modelId="{8DDD6A91-BBF3-42FB-9B0F-5214895C144B}" type="pres">
      <dgm:prSet presAssocID="{151DF0B3-32D1-43D5-9747-56DB5B024638}" presName="hierRoot2" presStyleCnt="0">
        <dgm:presLayoutVars>
          <dgm:hierBranch val="init"/>
        </dgm:presLayoutVars>
      </dgm:prSet>
      <dgm:spPr/>
    </dgm:pt>
    <dgm:pt modelId="{B6776EEC-CCB3-4875-825C-9426B12F4914}" type="pres">
      <dgm:prSet presAssocID="{151DF0B3-32D1-43D5-9747-56DB5B024638}" presName="rootComposite" presStyleCnt="0"/>
      <dgm:spPr/>
    </dgm:pt>
    <dgm:pt modelId="{3FEF6B4D-8FE0-4368-A788-AE7E7C5DD708}" type="pres">
      <dgm:prSet presAssocID="{151DF0B3-32D1-43D5-9747-56DB5B024638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E3DD7A7-4214-4800-9E6B-FDE4FC309CD1}" type="pres">
      <dgm:prSet presAssocID="{151DF0B3-32D1-43D5-9747-56DB5B024638}" presName="rootConnector" presStyleLbl="node2" presStyleIdx="5" presStyleCnt="6"/>
      <dgm:spPr/>
      <dgm:t>
        <a:bodyPr/>
        <a:lstStyle/>
        <a:p>
          <a:endParaRPr lang="pt-BR"/>
        </a:p>
      </dgm:t>
    </dgm:pt>
    <dgm:pt modelId="{11ABAA5D-AE38-4D34-AD27-99D18B4C5A13}" type="pres">
      <dgm:prSet presAssocID="{151DF0B3-32D1-43D5-9747-56DB5B024638}" presName="hierChild4" presStyleCnt="0"/>
      <dgm:spPr/>
    </dgm:pt>
    <dgm:pt modelId="{355EEF4C-A42A-4CAD-96B0-4883F10DC9FB}" type="pres">
      <dgm:prSet presAssocID="{DF03FF82-8588-4721-8332-B2BB7F79BC68}" presName="Name37" presStyleLbl="parChTrans1D3" presStyleIdx="7" presStyleCnt="9"/>
      <dgm:spPr/>
      <dgm:t>
        <a:bodyPr/>
        <a:lstStyle/>
        <a:p>
          <a:endParaRPr lang="pt-BR"/>
        </a:p>
      </dgm:t>
    </dgm:pt>
    <dgm:pt modelId="{6AC0F959-F459-4A8C-A07E-BB8EE8FB6D0F}" type="pres">
      <dgm:prSet presAssocID="{DFDF5657-5BB5-4C9A-829E-BE2423C8BB93}" presName="hierRoot2" presStyleCnt="0">
        <dgm:presLayoutVars>
          <dgm:hierBranch val="init"/>
        </dgm:presLayoutVars>
      </dgm:prSet>
      <dgm:spPr/>
    </dgm:pt>
    <dgm:pt modelId="{4A1AF5F5-FFBD-4919-B25D-ECD1497EC3A9}" type="pres">
      <dgm:prSet presAssocID="{DFDF5657-5BB5-4C9A-829E-BE2423C8BB93}" presName="rootComposite" presStyleCnt="0"/>
      <dgm:spPr/>
    </dgm:pt>
    <dgm:pt modelId="{B6E16F30-79BF-4169-B7C1-960F42E2588D}" type="pres">
      <dgm:prSet presAssocID="{DFDF5657-5BB5-4C9A-829E-BE2423C8BB93}" presName="rootText" presStyleLbl="node3" presStyleIdx="7" presStyleCnt="9" custScaleX="10836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56015DB-1392-47F6-8149-70D555D2E9AC}" type="pres">
      <dgm:prSet presAssocID="{DFDF5657-5BB5-4C9A-829E-BE2423C8BB93}" presName="rootConnector" presStyleLbl="node3" presStyleIdx="7" presStyleCnt="9"/>
      <dgm:spPr/>
      <dgm:t>
        <a:bodyPr/>
        <a:lstStyle/>
        <a:p>
          <a:endParaRPr lang="pt-BR"/>
        </a:p>
      </dgm:t>
    </dgm:pt>
    <dgm:pt modelId="{469D3932-1AFC-4777-AF6E-45DF056BD901}" type="pres">
      <dgm:prSet presAssocID="{DFDF5657-5BB5-4C9A-829E-BE2423C8BB93}" presName="hierChild4" presStyleCnt="0"/>
      <dgm:spPr/>
    </dgm:pt>
    <dgm:pt modelId="{4F3592F5-9F02-49CD-9056-D8799EE12996}" type="pres">
      <dgm:prSet presAssocID="{DFDF5657-5BB5-4C9A-829E-BE2423C8BB93}" presName="hierChild5" presStyleCnt="0"/>
      <dgm:spPr/>
    </dgm:pt>
    <dgm:pt modelId="{1B88D25B-8808-48D7-A96A-3CA3A8072BD2}" type="pres">
      <dgm:prSet presAssocID="{DB55D422-76F7-4E19-A725-EBE9D7C9F295}" presName="Name37" presStyleLbl="parChTrans1D3" presStyleIdx="8" presStyleCnt="9"/>
      <dgm:spPr/>
      <dgm:t>
        <a:bodyPr/>
        <a:lstStyle/>
        <a:p>
          <a:endParaRPr lang="pt-BR"/>
        </a:p>
      </dgm:t>
    </dgm:pt>
    <dgm:pt modelId="{97151D9D-1658-4A72-8761-826DDFF565B5}" type="pres">
      <dgm:prSet presAssocID="{5DE29087-4E07-4F69-AA37-8878D0A45268}" presName="hierRoot2" presStyleCnt="0">
        <dgm:presLayoutVars>
          <dgm:hierBranch val="init"/>
        </dgm:presLayoutVars>
      </dgm:prSet>
      <dgm:spPr/>
    </dgm:pt>
    <dgm:pt modelId="{B42F51A2-4C67-495E-B6E3-CFA34AB56F64}" type="pres">
      <dgm:prSet presAssocID="{5DE29087-4E07-4F69-AA37-8878D0A45268}" presName="rootComposite" presStyleCnt="0"/>
      <dgm:spPr/>
    </dgm:pt>
    <dgm:pt modelId="{ADA28F74-B6AA-4CE7-A92E-28C7EEBA9BED}" type="pres">
      <dgm:prSet presAssocID="{5DE29087-4E07-4F69-AA37-8878D0A45268}" presName="rootText" presStyleLbl="node3" presStyleIdx="8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937556D-08E5-4051-B45E-767A963792A1}" type="pres">
      <dgm:prSet presAssocID="{5DE29087-4E07-4F69-AA37-8878D0A45268}" presName="rootConnector" presStyleLbl="node3" presStyleIdx="8" presStyleCnt="9"/>
      <dgm:spPr/>
      <dgm:t>
        <a:bodyPr/>
        <a:lstStyle/>
        <a:p>
          <a:endParaRPr lang="pt-BR"/>
        </a:p>
      </dgm:t>
    </dgm:pt>
    <dgm:pt modelId="{67B6EA0D-B166-45B2-B951-6D1C931C572A}" type="pres">
      <dgm:prSet presAssocID="{5DE29087-4E07-4F69-AA37-8878D0A45268}" presName="hierChild4" presStyleCnt="0"/>
      <dgm:spPr/>
    </dgm:pt>
    <dgm:pt modelId="{EE79264C-79F9-4A5C-B930-D95073CFBBBB}" type="pres">
      <dgm:prSet presAssocID="{5DE29087-4E07-4F69-AA37-8878D0A45268}" presName="hierChild5" presStyleCnt="0"/>
      <dgm:spPr/>
    </dgm:pt>
    <dgm:pt modelId="{97FC575C-D6D1-4E0B-BAE1-109161782957}" type="pres">
      <dgm:prSet presAssocID="{151DF0B3-32D1-43D5-9747-56DB5B024638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086ED6D2-5BAE-4713-9EF3-5079ADEB0EF7}" srcId="{D7E550EF-3D3A-4D7A-A069-3A94E1E3BC88}" destId="{E32C80A6-B1B9-4CF0-B9DC-A746707F8CA2}" srcOrd="1" destOrd="0" parTransId="{AE54AF21-E00A-4D0B-B366-DB3A7BC9289F}" sibTransId="{B769F635-B0BA-4E1A-AF56-67E2482F3ACA}"/>
    <dgm:cxn modelId="{FC97D3DA-A3E6-47DC-BF7E-A8B699534A95}" srcId="{151DF0B3-32D1-43D5-9747-56DB5B024638}" destId="{DFDF5657-5BB5-4C9A-829E-BE2423C8BB93}" srcOrd="0" destOrd="0" parTransId="{DF03FF82-8588-4721-8332-B2BB7F79BC68}" sibTransId="{D320B51E-72A9-4B92-BE46-59A595DEC218}"/>
    <dgm:cxn modelId="{70DA1D10-79E0-4784-90CE-5F745ED4FF5A}" type="presOf" srcId="{1FBAAA08-5653-44C8-BFD5-9E3446044735}" destId="{D33E36DC-E5F0-4617-AB8B-EF35113A78F4}" srcOrd="1" destOrd="0" presId="urn:microsoft.com/office/officeart/2005/8/layout/orgChart1"/>
    <dgm:cxn modelId="{B8ECB83B-D153-4F55-92E5-9C6B9C545DC0}" srcId="{E88E6ED4-D476-49B0-A5A7-A8D227972BBB}" destId="{948FC518-92E4-4141-9AE9-372E74461D29}" srcOrd="0" destOrd="0" parTransId="{33AB10F5-60AA-428B-A7FB-F521BA49BC9E}" sibTransId="{3A33E321-04E4-4C17-8BF4-32F9D5064225}"/>
    <dgm:cxn modelId="{37FD3ED8-DD72-48EC-A01D-14F1C4AD2D0C}" type="presOf" srcId="{33AB10F5-60AA-428B-A7FB-F521BA49BC9E}" destId="{DA604A13-451E-41AC-ACF6-3AC28F45B265}" srcOrd="0" destOrd="0" presId="urn:microsoft.com/office/officeart/2005/8/layout/orgChart1"/>
    <dgm:cxn modelId="{3DB2902A-9CE5-4D7E-ACC6-F23DFF336FCE}" srcId="{E32C80A6-B1B9-4CF0-B9DC-A746707F8CA2}" destId="{F8478645-BC1C-4ED4-AE88-491C293744A7}" srcOrd="1" destOrd="0" parTransId="{3278A370-4A74-4393-ABE9-F46295FD865E}" sibTransId="{8594178E-48F4-4ADB-8E83-A6685C2A0A82}"/>
    <dgm:cxn modelId="{B852ADD4-94FD-4644-8773-5BC53F0E6F05}" srcId="{D7E550EF-3D3A-4D7A-A069-3A94E1E3BC88}" destId="{E88E6ED4-D476-49B0-A5A7-A8D227972BBB}" srcOrd="4" destOrd="0" parTransId="{CB22EC09-5BA3-44E0-AA6A-B6B97E33569D}" sibTransId="{880F3C8A-E5E8-4E1D-AD6B-62C02DF965D7}"/>
    <dgm:cxn modelId="{1F02729A-7444-46E0-8039-C1B3AA7B3BFE}" srcId="{1FBAAA08-5653-44C8-BFD5-9E3446044735}" destId="{6987A2B0-552C-404B-8D5B-7605D0C0CE13}" srcOrd="0" destOrd="0" parTransId="{73CBEE91-7675-4C1A-B077-985AF1E6641C}" sibTransId="{98D7AA2D-77A0-431A-96CB-0A190F45859C}"/>
    <dgm:cxn modelId="{EF3F9331-186C-4F28-8498-11E45613C86A}" type="presOf" srcId="{1FBAAA08-5653-44C8-BFD5-9E3446044735}" destId="{CF5A844E-108F-49E9-865F-D1485D68B26C}" srcOrd="0" destOrd="0" presId="urn:microsoft.com/office/officeart/2005/8/layout/orgChart1"/>
    <dgm:cxn modelId="{F7363248-CBEF-45D8-9A30-6EC3E1F58D89}" type="presOf" srcId="{51D932B8-C7EC-43CA-B033-991D7DB71D1C}" destId="{EDBAC3ED-95A7-4733-BC1A-C0139E6A29CF}" srcOrd="0" destOrd="0" presId="urn:microsoft.com/office/officeart/2005/8/layout/orgChart1"/>
    <dgm:cxn modelId="{3F428D47-5B26-4950-AD5C-5EDE52482437}" type="presOf" srcId="{7D139BA5-02B8-4F69-9A1F-739149101076}" destId="{87E1B46B-D497-4BE2-8BF1-C5A88BEAE2A5}" srcOrd="0" destOrd="0" presId="urn:microsoft.com/office/officeart/2005/8/layout/orgChart1"/>
    <dgm:cxn modelId="{1E7509B9-D907-4513-8372-89BB79E1212F}" type="presOf" srcId="{D8BA8640-7DD6-46D9-914E-D08B18F16FFC}" destId="{02755DC6-DA7E-438B-9AC4-E16B561F765E}" srcOrd="0" destOrd="0" presId="urn:microsoft.com/office/officeart/2005/8/layout/orgChart1"/>
    <dgm:cxn modelId="{137F14EA-C2AB-49C0-80A3-F6C9913FD87B}" srcId="{151DF0B3-32D1-43D5-9747-56DB5B024638}" destId="{5DE29087-4E07-4F69-AA37-8878D0A45268}" srcOrd="1" destOrd="0" parTransId="{DB55D422-76F7-4E19-A725-EBE9D7C9F295}" sibTransId="{412CD861-9E08-4EC6-8250-4CFA679E92E1}"/>
    <dgm:cxn modelId="{DEBD575E-218D-49E4-8592-DB4C013A909B}" type="presOf" srcId="{220080E8-E4AB-4FB8-92D6-6C99412A5795}" destId="{967AE77B-2AC9-4CF9-BB74-A7FC60FEAC07}" srcOrd="1" destOrd="0" presId="urn:microsoft.com/office/officeart/2005/8/layout/orgChart1"/>
    <dgm:cxn modelId="{7001E6FD-C63F-472D-9001-7D79E70B4038}" type="presOf" srcId="{1D80803C-D8C3-4769-BEB0-278DA5690F7E}" destId="{AA90C5B8-F9CC-491F-A7CF-24EA01996D1E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F5F37697-F161-4959-9F6F-D9DA12A846EE}" srcId="{D7E550EF-3D3A-4D7A-A069-3A94E1E3BC88}" destId="{151DF0B3-32D1-43D5-9747-56DB5B024638}" srcOrd="5" destOrd="0" parTransId="{FC950CB0-B0C7-4D3E-BAE7-1CAD464F67F7}" sibTransId="{1E17EA48-B8CE-4D78-BF97-7640F9768A34}"/>
    <dgm:cxn modelId="{1A1CDE88-5CC4-45DB-BC87-7FE1CA0B3FF7}" type="presOf" srcId="{3D552559-8B88-44F3-8B25-08B313D38418}" destId="{CDA5F820-8905-460F-9EEA-08D87665BAE4}" srcOrd="1" destOrd="0" presId="urn:microsoft.com/office/officeart/2005/8/layout/orgChart1"/>
    <dgm:cxn modelId="{CB4CC5D9-2048-40DC-82A6-DA7462A0C074}" type="presOf" srcId="{E88E6ED4-D476-49B0-A5A7-A8D227972BBB}" destId="{F46672B8-DAB3-4B22-9446-13FD41297DE7}" srcOrd="1" destOrd="0" presId="urn:microsoft.com/office/officeart/2005/8/layout/orgChart1"/>
    <dgm:cxn modelId="{940941F3-6F68-4A38-A765-4DE62C5343D5}" type="presOf" srcId="{AB7BBC1B-44FA-4335-BE52-A811A5DB021B}" destId="{6C2B3E35-D286-4F99-9AA4-FB98A2FC731B}" srcOrd="0" destOrd="0" presId="urn:microsoft.com/office/officeart/2005/8/layout/orgChart1"/>
    <dgm:cxn modelId="{C0765A58-4524-47B7-94C3-C5ED754583DF}" type="presOf" srcId="{F8478645-BC1C-4ED4-AE88-491C293744A7}" destId="{3EA9CD44-4EFF-4C0D-804E-3B6AE82C9660}" srcOrd="1" destOrd="0" presId="urn:microsoft.com/office/officeart/2005/8/layout/orgChart1"/>
    <dgm:cxn modelId="{D9572A14-6E66-48F0-A59A-BB0BD4F9CBCB}" type="presOf" srcId="{6CDDAECC-D052-4371-9093-C12AA5FADD02}" destId="{2CF35114-8D98-4786-9E6B-FA104DDE62CB}" srcOrd="0" destOrd="0" presId="urn:microsoft.com/office/officeart/2005/8/layout/orgChart1"/>
    <dgm:cxn modelId="{2274ACFE-E250-433A-9665-22BFD069E542}" type="presOf" srcId="{73CBEE91-7675-4C1A-B077-985AF1E6641C}" destId="{0EAF31D4-4115-4C11-845C-59FD7F455DEC}" srcOrd="0" destOrd="0" presId="urn:microsoft.com/office/officeart/2005/8/layout/orgChart1"/>
    <dgm:cxn modelId="{FA7A1A75-BED9-41C0-926D-6CF2CADAEC0B}" type="presOf" srcId="{CB22EC09-5BA3-44E0-AA6A-B6B97E33569D}" destId="{86EC3AD9-1E85-46B8-B4D7-29AB73F41E57}" srcOrd="0" destOrd="0" presId="urn:microsoft.com/office/officeart/2005/8/layout/orgChart1"/>
    <dgm:cxn modelId="{0C0C6A29-8E3D-4298-B87C-496B53EC994E}" type="presOf" srcId="{DFDF5657-5BB5-4C9A-829E-BE2423C8BB93}" destId="{B6E16F30-79BF-4169-B7C1-960F42E2588D}" srcOrd="0" destOrd="0" presId="urn:microsoft.com/office/officeart/2005/8/layout/orgChart1"/>
    <dgm:cxn modelId="{FCE17159-A43A-4DE8-A0B2-CA165304D861}" type="presOf" srcId="{FC950CB0-B0C7-4D3E-BAE7-1CAD464F67F7}" destId="{874EF1AF-B2E3-47E5-B4D1-BA6BC8D3AEB2}" srcOrd="0" destOrd="0" presId="urn:microsoft.com/office/officeart/2005/8/layout/orgChart1"/>
    <dgm:cxn modelId="{1634A668-0656-4CAF-B810-13343B74E8B5}" type="presOf" srcId="{AB7BBC1B-44FA-4335-BE52-A811A5DB021B}" destId="{91BA4AE8-B8E7-4DDD-9505-68C487519175}" srcOrd="1" destOrd="0" presId="urn:microsoft.com/office/officeart/2005/8/layout/orgChart1"/>
    <dgm:cxn modelId="{933C9403-7135-47BD-827E-E202B5AA5BDC}" type="presOf" srcId="{DFDF5657-5BB5-4C9A-829E-BE2423C8BB93}" destId="{156015DB-1392-47F6-8149-70D555D2E9AC}" srcOrd="1" destOrd="0" presId="urn:microsoft.com/office/officeart/2005/8/layout/orgChart1"/>
    <dgm:cxn modelId="{02A0F641-18C3-4696-9401-21EA117AE71B}" type="presOf" srcId="{AFCBCC0B-8C9C-420F-9BED-7B1F75C0173D}" destId="{79C84A5F-A535-465C-A2DF-D4D348F6285F}" srcOrd="1" destOrd="0" presId="urn:microsoft.com/office/officeart/2005/8/layout/orgChart1"/>
    <dgm:cxn modelId="{47B18033-7D7B-4341-BB83-84C290C1558B}" type="presOf" srcId="{220080E8-E4AB-4FB8-92D6-6C99412A5795}" destId="{A1685A6C-B992-429A-B432-A9DDF9AB3182}" srcOrd="0" destOrd="0" presId="urn:microsoft.com/office/officeart/2005/8/layout/orgChart1"/>
    <dgm:cxn modelId="{BAFA0A98-7218-49AB-9B04-5624C65E3EA4}" type="presOf" srcId="{F8478645-BC1C-4ED4-AE88-491C293744A7}" destId="{A2815B6E-D326-43B0-A571-334321A341C6}" srcOrd="0" destOrd="0" presId="urn:microsoft.com/office/officeart/2005/8/layout/orgChart1"/>
    <dgm:cxn modelId="{B62E7F2B-057F-42E7-B6C4-F18A8B6B160C}" type="presOf" srcId="{DF03FF82-8588-4721-8332-B2BB7F79BC68}" destId="{355EEF4C-A42A-4CAD-96B0-4883F10DC9FB}" srcOrd="0" destOrd="0" presId="urn:microsoft.com/office/officeart/2005/8/layout/orgChart1"/>
    <dgm:cxn modelId="{8C43D46B-7ADA-4EF1-B10A-919723EA5316}" type="presOf" srcId="{E88E6ED4-D476-49B0-A5A7-A8D227972BBB}" destId="{09D3FD01-1932-433E-8145-6138D9C96A2B}" srcOrd="0" destOrd="0" presId="urn:microsoft.com/office/officeart/2005/8/layout/orgChart1"/>
    <dgm:cxn modelId="{282EB4E3-A25C-4B51-A277-55DDA8498239}" type="presOf" srcId="{0570A15A-B6F0-4A75-AE46-E46E0F416ECF}" destId="{2E83DDC7-DCEC-41C7-8153-AD042B70D956}" srcOrd="0" destOrd="0" presId="urn:microsoft.com/office/officeart/2005/8/layout/orgChart1"/>
    <dgm:cxn modelId="{81EDF517-A568-4A14-A802-EEEFF1604E04}" type="presOf" srcId="{6987A2B0-552C-404B-8D5B-7605D0C0CE13}" destId="{55272A44-BB5A-460F-B8C8-A77EADDCE3B7}" srcOrd="0" destOrd="0" presId="urn:microsoft.com/office/officeart/2005/8/layout/orgChart1"/>
    <dgm:cxn modelId="{068FDF22-4ADB-40A2-9D39-07FF000B072A}" type="presOf" srcId="{948FC518-92E4-4141-9AE9-372E74461D29}" destId="{884185A0-D851-4E8A-ABE0-7622E9F2C032}" srcOrd="0" destOrd="0" presId="urn:microsoft.com/office/officeart/2005/8/layout/orgChart1"/>
    <dgm:cxn modelId="{4C6BFEA4-2BEF-4997-A6D5-E73013E80A5D}" type="presOf" srcId="{708D657A-D0E7-4412-A8C2-C881BE22E244}" destId="{33B789BC-AF0E-423B-B7D6-8438B9715157}" srcOrd="1" destOrd="0" presId="urn:microsoft.com/office/officeart/2005/8/layout/orgChart1"/>
    <dgm:cxn modelId="{AB631779-F88E-4FDD-ABCC-D2813F617148}" type="presOf" srcId="{3D552559-8B88-44F3-8B25-08B313D38418}" destId="{EE6EAC87-6FE9-4A55-ADFF-94ED1D7E1F9B}" srcOrd="0" destOrd="0" presId="urn:microsoft.com/office/officeart/2005/8/layout/orgChart1"/>
    <dgm:cxn modelId="{B66290BE-9088-425A-919E-BE7AC1C9ECD7}" type="presOf" srcId="{151DF0B3-32D1-43D5-9747-56DB5B024638}" destId="{3FEF6B4D-8FE0-4368-A788-AE7E7C5DD708}" srcOrd="0" destOrd="0" presId="urn:microsoft.com/office/officeart/2005/8/layout/orgChart1"/>
    <dgm:cxn modelId="{03209228-107B-43C6-A89F-CDDE1D1619CF}" type="presOf" srcId="{708D657A-D0E7-4412-A8C2-C881BE22E244}" destId="{FAD712BB-7D82-4FA2-8CBC-E209D3B81303}" srcOrd="0" destOrd="0" presId="urn:microsoft.com/office/officeart/2005/8/layout/orgChart1"/>
    <dgm:cxn modelId="{F1942AB6-6F14-4447-8778-2CEB631AFC83}" type="presOf" srcId="{5DE29087-4E07-4F69-AA37-8878D0A45268}" destId="{ADA28F74-B6AA-4CE7-A92E-28C7EEBA9BED}" srcOrd="0" destOrd="0" presId="urn:microsoft.com/office/officeart/2005/8/layout/orgChart1"/>
    <dgm:cxn modelId="{B3EA41D0-4BDF-4064-829C-60682007F3F7}" type="presOf" srcId="{D7E550EF-3D3A-4D7A-A069-3A94E1E3BC88}" destId="{3284ACA9-A078-400C-AC9E-58AFA8610DBA}" srcOrd="1" destOrd="0" presId="urn:microsoft.com/office/officeart/2005/8/layout/orgChart1"/>
    <dgm:cxn modelId="{CFF174D3-828F-4655-9A0B-B235FE9041DD}" srcId="{3D552559-8B88-44F3-8B25-08B313D38418}" destId="{220080E8-E4AB-4FB8-92D6-6C99412A5795}" srcOrd="0" destOrd="0" parTransId="{7D139BA5-02B8-4F69-9A1F-739149101076}" sibTransId="{524824EC-DD77-4852-B16F-65B4877227C8}"/>
    <dgm:cxn modelId="{155056E1-F6C8-4572-AC28-F6D931789263}" type="presOf" srcId="{AE54AF21-E00A-4D0B-B366-DB3A7BC9289F}" destId="{B7B9DBCA-D1A7-4656-B647-953CE3936849}" srcOrd="0" destOrd="0" presId="urn:microsoft.com/office/officeart/2005/8/layout/orgChart1"/>
    <dgm:cxn modelId="{74D5121B-E9BB-4151-BEEC-C7C18D3678EC}" type="presOf" srcId="{6987A2B0-552C-404B-8D5B-7605D0C0CE13}" destId="{FECFF0AD-B72B-4924-8991-AAA1AC82F042}" srcOrd="1" destOrd="0" presId="urn:microsoft.com/office/officeart/2005/8/layout/orgChart1"/>
    <dgm:cxn modelId="{942B1BF4-B953-4F69-9B59-36D11E670868}" srcId="{E32C80A6-B1B9-4CF0-B9DC-A746707F8CA2}" destId="{51D932B8-C7EC-43CA-B033-991D7DB71D1C}" srcOrd="0" destOrd="0" parTransId="{0570A15A-B6F0-4A75-AE46-E46E0F416ECF}" sibTransId="{43F49FF3-A62D-4164-9DF1-0CE57576F4C1}"/>
    <dgm:cxn modelId="{98E80AEF-10A5-4C27-87FD-5D60E9826BB2}" srcId="{E88E6ED4-D476-49B0-A5A7-A8D227972BBB}" destId="{708D657A-D0E7-4412-A8C2-C881BE22E244}" srcOrd="1" destOrd="0" parTransId="{BEF288B6-8190-4C05-8E85-F32AE68086B6}" sibTransId="{88EE06B4-73BB-4D1C-8914-66AF69208883}"/>
    <dgm:cxn modelId="{3EFF800C-CD4F-45B3-A6D9-FC7C7D450AAF}" type="presOf" srcId="{3278A370-4A74-4393-ABE9-F46295FD865E}" destId="{48F5B201-3726-48F8-8E74-586117F26CDB}" srcOrd="0" destOrd="0" presId="urn:microsoft.com/office/officeart/2005/8/layout/orgChart1"/>
    <dgm:cxn modelId="{6406267B-9621-4B59-93E2-E480E756C49E}" srcId="{D7E550EF-3D3A-4D7A-A069-3A94E1E3BC88}" destId="{3D552559-8B88-44F3-8B25-08B313D38418}" srcOrd="3" destOrd="0" parTransId="{53D00769-BC6B-420C-92BC-7F1C80AC142B}" sibTransId="{230B559E-6D76-471C-B2BF-72ECEBB9B131}"/>
    <dgm:cxn modelId="{8DD214A9-A501-4A47-AFB1-D37E7DE128CB}" type="presOf" srcId="{5DE29087-4E07-4F69-AA37-8878D0A45268}" destId="{C937556D-08E5-4051-B45E-767A963792A1}" srcOrd="1" destOrd="0" presId="urn:microsoft.com/office/officeart/2005/8/layout/orgChart1"/>
    <dgm:cxn modelId="{E274C309-00CD-4E44-80C2-792A44C42CE1}" type="presOf" srcId="{ABFA1E0B-97FF-4EE1-B72F-F2583CD509B3}" destId="{44F416AD-74D3-49D6-884F-29251ED296C9}" srcOrd="0" destOrd="0" presId="urn:microsoft.com/office/officeart/2005/8/layout/orgChart1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47D2578D-0461-43E1-B0FB-6D6628811013}" type="presOf" srcId="{BEF288B6-8190-4C05-8E85-F32AE68086B6}" destId="{CFB7005D-5E59-4491-8FC3-5F62AE88F7D9}" srcOrd="0" destOrd="0" presId="urn:microsoft.com/office/officeart/2005/8/layout/orgChart1"/>
    <dgm:cxn modelId="{A8E5A495-5030-407F-9B38-2247615E17EE}" type="presOf" srcId="{D7E550EF-3D3A-4D7A-A069-3A94E1E3BC88}" destId="{1AB17084-C907-4668-87B9-DA85B3E81A87}" srcOrd="0" destOrd="0" presId="urn:microsoft.com/office/officeart/2005/8/layout/orgChart1"/>
    <dgm:cxn modelId="{67EE8294-0D7E-4BFB-9FD3-2498BB95EB34}" type="presOf" srcId="{AFCBCC0B-8C9C-420F-9BED-7B1F75C0173D}" destId="{C9186B26-72F2-4F1B-AA75-31B93CFEC200}" srcOrd="0" destOrd="0" presId="urn:microsoft.com/office/officeart/2005/8/layout/orgChart1"/>
    <dgm:cxn modelId="{36F72337-AC96-44F1-ACFB-910BB695B0E6}" srcId="{3D552559-8B88-44F3-8B25-08B313D38418}" destId="{AB7BBC1B-44FA-4335-BE52-A811A5DB021B}" srcOrd="1" destOrd="0" parTransId="{ABFA1E0B-97FF-4EE1-B72F-F2583CD509B3}" sibTransId="{D4C74F80-95DD-423A-AF75-7339BBDD05C1}"/>
    <dgm:cxn modelId="{E204EE92-B628-401B-A197-AB10633794D7}" type="presOf" srcId="{53D00769-BC6B-420C-92BC-7F1C80AC142B}" destId="{754499E3-5E97-48DA-90CE-0C9443D62730}" srcOrd="0" destOrd="0" presId="urn:microsoft.com/office/officeart/2005/8/layout/orgChart1"/>
    <dgm:cxn modelId="{A9EBAB2E-E1FC-4345-AEAB-DB86D85434B5}" type="presOf" srcId="{948FC518-92E4-4141-9AE9-372E74461D29}" destId="{50FE9208-A1C8-424A-874D-1808F64D4531}" srcOrd="1" destOrd="0" presId="urn:microsoft.com/office/officeart/2005/8/layout/orgChart1"/>
    <dgm:cxn modelId="{A2FA8F27-EABB-4215-9F1D-C59CAEBBD06D}" type="presOf" srcId="{E32C80A6-B1B9-4CF0-B9DC-A746707F8CA2}" destId="{291416BF-D247-4F49-86BC-85CDB7385063}" srcOrd="0" destOrd="0" presId="urn:microsoft.com/office/officeart/2005/8/layout/orgChart1"/>
    <dgm:cxn modelId="{836F106F-24CB-4E7C-B901-13ED25E7745B}" srcId="{D7E550EF-3D3A-4D7A-A069-3A94E1E3BC88}" destId="{1FBAAA08-5653-44C8-BFD5-9E3446044735}" srcOrd="2" destOrd="0" parTransId="{1D80803C-D8C3-4769-BEB0-278DA5690F7E}" sibTransId="{2AD18684-DF10-4B9C-B283-6F788CAD9337}"/>
    <dgm:cxn modelId="{F6641BEB-553D-4186-AD91-FC7C9845BC30}" type="presOf" srcId="{51D932B8-C7EC-43CA-B033-991D7DB71D1C}" destId="{513B4A7C-E635-4DBE-86C1-512A8CAA6B15}" srcOrd="1" destOrd="0" presId="urn:microsoft.com/office/officeart/2005/8/layout/orgChart1"/>
    <dgm:cxn modelId="{8E04905D-506D-49F1-9DE8-DC78BE4D9D66}" type="presOf" srcId="{E32C80A6-B1B9-4CF0-B9DC-A746707F8CA2}" destId="{3F67F355-0FA3-4A02-AD0A-C673B2F7DD96}" srcOrd="1" destOrd="0" presId="urn:microsoft.com/office/officeart/2005/8/layout/orgChart1"/>
    <dgm:cxn modelId="{A00EA91F-EAC5-4460-97FE-F51D9237CA80}" type="presOf" srcId="{DB55D422-76F7-4E19-A725-EBE9D7C9F295}" destId="{1B88D25B-8808-48D7-A96A-3CA3A8072BD2}" srcOrd="0" destOrd="0" presId="urn:microsoft.com/office/officeart/2005/8/layout/orgChart1"/>
    <dgm:cxn modelId="{329E2DF5-A614-4295-BA1C-64E589641E1B}" type="presOf" srcId="{151DF0B3-32D1-43D5-9747-56DB5B024638}" destId="{BE3DD7A7-4214-4800-9E6B-FDE4FC309CD1}" srcOrd="1" destOrd="0" presId="urn:microsoft.com/office/officeart/2005/8/layout/orgChart1"/>
    <dgm:cxn modelId="{6600EC23-244F-48AA-A637-9988AA8F306D}" type="presParOf" srcId="{02755DC6-DA7E-438B-9AC4-E16B561F765E}" destId="{932E188E-A331-495D-A64F-7AF0A82C926E}" srcOrd="0" destOrd="0" presId="urn:microsoft.com/office/officeart/2005/8/layout/orgChart1"/>
    <dgm:cxn modelId="{5C44AF6C-B684-4D1A-A45E-20BB9E19A3F9}" type="presParOf" srcId="{932E188E-A331-495D-A64F-7AF0A82C926E}" destId="{55768425-ED5A-4779-9535-B090D73937BD}" srcOrd="0" destOrd="0" presId="urn:microsoft.com/office/officeart/2005/8/layout/orgChart1"/>
    <dgm:cxn modelId="{F6986C95-1767-4408-A706-4178D2858AAF}" type="presParOf" srcId="{55768425-ED5A-4779-9535-B090D73937BD}" destId="{1AB17084-C907-4668-87B9-DA85B3E81A87}" srcOrd="0" destOrd="0" presId="urn:microsoft.com/office/officeart/2005/8/layout/orgChart1"/>
    <dgm:cxn modelId="{B6787F92-900F-4835-8F03-F6ED395A101F}" type="presParOf" srcId="{55768425-ED5A-4779-9535-B090D73937BD}" destId="{3284ACA9-A078-400C-AC9E-58AFA8610DBA}" srcOrd="1" destOrd="0" presId="urn:microsoft.com/office/officeart/2005/8/layout/orgChart1"/>
    <dgm:cxn modelId="{1C55FD91-8F9D-4461-B0DE-6B3288ACBEC7}" type="presParOf" srcId="{932E188E-A331-495D-A64F-7AF0A82C926E}" destId="{5E100A7B-B13A-46C9-9E0A-0E5BFE5516A1}" srcOrd="1" destOrd="0" presId="urn:microsoft.com/office/officeart/2005/8/layout/orgChart1"/>
    <dgm:cxn modelId="{ACC76C05-8269-4763-B4AB-8F89C4FF2A99}" type="presParOf" srcId="{5E100A7B-B13A-46C9-9E0A-0E5BFE5516A1}" destId="{2CF35114-8D98-4786-9E6B-FA104DDE62CB}" srcOrd="0" destOrd="0" presId="urn:microsoft.com/office/officeart/2005/8/layout/orgChart1"/>
    <dgm:cxn modelId="{07C6D02F-DB2E-42B0-A984-4D707F6C025C}" type="presParOf" srcId="{5E100A7B-B13A-46C9-9E0A-0E5BFE5516A1}" destId="{2074FE73-3BE8-46D9-9EE1-82DA9A3174F6}" srcOrd="1" destOrd="0" presId="urn:microsoft.com/office/officeart/2005/8/layout/orgChart1"/>
    <dgm:cxn modelId="{EC983A6C-2BD4-4E3E-944E-889C6E48B210}" type="presParOf" srcId="{2074FE73-3BE8-46D9-9EE1-82DA9A3174F6}" destId="{E9B7BD48-6FE7-4ADA-88D4-D5CE9A411C1C}" srcOrd="0" destOrd="0" presId="urn:microsoft.com/office/officeart/2005/8/layout/orgChart1"/>
    <dgm:cxn modelId="{A120EEBB-738E-45B0-9BAD-97324E6918DA}" type="presParOf" srcId="{E9B7BD48-6FE7-4ADA-88D4-D5CE9A411C1C}" destId="{C9186B26-72F2-4F1B-AA75-31B93CFEC200}" srcOrd="0" destOrd="0" presId="urn:microsoft.com/office/officeart/2005/8/layout/orgChart1"/>
    <dgm:cxn modelId="{178926CA-2208-4D7F-B15E-351A3C4F5C9F}" type="presParOf" srcId="{E9B7BD48-6FE7-4ADA-88D4-D5CE9A411C1C}" destId="{79C84A5F-A535-465C-A2DF-D4D348F6285F}" srcOrd="1" destOrd="0" presId="urn:microsoft.com/office/officeart/2005/8/layout/orgChart1"/>
    <dgm:cxn modelId="{9AB1F5D7-A6E0-4C1D-B241-9006C1D7E681}" type="presParOf" srcId="{2074FE73-3BE8-46D9-9EE1-82DA9A3174F6}" destId="{CE2D7657-6211-4DE6-9AC4-62D5DB4F59F1}" srcOrd="1" destOrd="0" presId="urn:microsoft.com/office/officeart/2005/8/layout/orgChart1"/>
    <dgm:cxn modelId="{0B933BA1-2C58-4B1A-A3F5-163861EC8E82}" type="presParOf" srcId="{2074FE73-3BE8-46D9-9EE1-82DA9A3174F6}" destId="{54085043-A66A-4851-BF39-6C102532D55B}" srcOrd="2" destOrd="0" presId="urn:microsoft.com/office/officeart/2005/8/layout/orgChart1"/>
    <dgm:cxn modelId="{0957EFD1-6525-48CA-B22A-5082E3498A5E}" type="presParOf" srcId="{5E100A7B-B13A-46C9-9E0A-0E5BFE5516A1}" destId="{B7B9DBCA-D1A7-4656-B647-953CE3936849}" srcOrd="2" destOrd="0" presId="urn:microsoft.com/office/officeart/2005/8/layout/orgChart1"/>
    <dgm:cxn modelId="{8F5B9E8B-2363-4527-8D86-80790C3600F6}" type="presParOf" srcId="{5E100A7B-B13A-46C9-9E0A-0E5BFE5516A1}" destId="{8A9509A5-50EF-4D9A-A6A2-EBE84E2A6964}" srcOrd="3" destOrd="0" presId="urn:microsoft.com/office/officeart/2005/8/layout/orgChart1"/>
    <dgm:cxn modelId="{8DCF63E5-053E-4BDB-9C1C-77CA13BE3A94}" type="presParOf" srcId="{8A9509A5-50EF-4D9A-A6A2-EBE84E2A6964}" destId="{110BD830-8FA2-4CA1-ADE6-743AE29DADE0}" srcOrd="0" destOrd="0" presId="urn:microsoft.com/office/officeart/2005/8/layout/orgChart1"/>
    <dgm:cxn modelId="{F51BE548-B82F-4E95-8F3A-6BE642202845}" type="presParOf" srcId="{110BD830-8FA2-4CA1-ADE6-743AE29DADE0}" destId="{291416BF-D247-4F49-86BC-85CDB7385063}" srcOrd="0" destOrd="0" presId="urn:microsoft.com/office/officeart/2005/8/layout/orgChart1"/>
    <dgm:cxn modelId="{AFC8E8CB-C8EF-4D24-86AD-39ED4BF337C6}" type="presParOf" srcId="{110BD830-8FA2-4CA1-ADE6-743AE29DADE0}" destId="{3F67F355-0FA3-4A02-AD0A-C673B2F7DD96}" srcOrd="1" destOrd="0" presId="urn:microsoft.com/office/officeart/2005/8/layout/orgChart1"/>
    <dgm:cxn modelId="{52F2C89D-A625-4481-8FAB-42FB5846497A}" type="presParOf" srcId="{8A9509A5-50EF-4D9A-A6A2-EBE84E2A6964}" destId="{44DD62AB-C49E-4B07-A444-D1DF031DA15D}" srcOrd="1" destOrd="0" presId="urn:microsoft.com/office/officeart/2005/8/layout/orgChart1"/>
    <dgm:cxn modelId="{76630899-C40D-411F-B02E-00DDC97CFD37}" type="presParOf" srcId="{44DD62AB-C49E-4B07-A444-D1DF031DA15D}" destId="{2E83DDC7-DCEC-41C7-8153-AD042B70D956}" srcOrd="0" destOrd="0" presId="urn:microsoft.com/office/officeart/2005/8/layout/orgChart1"/>
    <dgm:cxn modelId="{549D05E8-89A4-4840-A965-C858DB28E78A}" type="presParOf" srcId="{44DD62AB-C49E-4B07-A444-D1DF031DA15D}" destId="{86DFCFED-84D1-48C8-9645-82B78058E42F}" srcOrd="1" destOrd="0" presId="urn:microsoft.com/office/officeart/2005/8/layout/orgChart1"/>
    <dgm:cxn modelId="{C5DB4F43-231B-4D39-9059-6AB116CE5F4D}" type="presParOf" srcId="{86DFCFED-84D1-48C8-9645-82B78058E42F}" destId="{6E68D5FC-BDD7-48E4-932F-4A3760D03DAA}" srcOrd="0" destOrd="0" presId="urn:microsoft.com/office/officeart/2005/8/layout/orgChart1"/>
    <dgm:cxn modelId="{D6E055D1-D56A-4D01-BA94-00E7D77971CF}" type="presParOf" srcId="{6E68D5FC-BDD7-48E4-932F-4A3760D03DAA}" destId="{EDBAC3ED-95A7-4733-BC1A-C0139E6A29CF}" srcOrd="0" destOrd="0" presId="urn:microsoft.com/office/officeart/2005/8/layout/orgChart1"/>
    <dgm:cxn modelId="{C679A346-4B32-4767-BBCC-C08F0B31F6A2}" type="presParOf" srcId="{6E68D5FC-BDD7-48E4-932F-4A3760D03DAA}" destId="{513B4A7C-E635-4DBE-86C1-512A8CAA6B15}" srcOrd="1" destOrd="0" presId="urn:microsoft.com/office/officeart/2005/8/layout/orgChart1"/>
    <dgm:cxn modelId="{5A85C87A-B5DC-46A7-87B5-667338E88FF3}" type="presParOf" srcId="{86DFCFED-84D1-48C8-9645-82B78058E42F}" destId="{947F8703-426D-4995-A6E5-912125524996}" srcOrd="1" destOrd="0" presId="urn:microsoft.com/office/officeart/2005/8/layout/orgChart1"/>
    <dgm:cxn modelId="{6BBB2E72-9553-4000-BB84-76E40B51C6BD}" type="presParOf" srcId="{86DFCFED-84D1-48C8-9645-82B78058E42F}" destId="{B1C7075C-652A-40A5-99C9-A97AA7AA9969}" srcOrd="2" destOrd="0" presId="urn:microsoft.com/office/officeart/2005/8/layout/orgChart1"/>
    <dgm:cxn modelId="{95F8E0BF-03F7-483F-9D7D-BE4AE01F721B}" type="presParOf" srcId="{44DD62AB-C49E-4B07-A444-D1DF031DA15D}" destId="{48F5B201-3726-48F8-8E74-586117F26CDB}" srcOrd="2" destOrd="0" presId="urn:microsoft.com/office/officeart/2005/8/layout/orgChart1"/>
    <dgm:cxn modelId="{404DBFF9-DA43-461B-A352-FABF288E3B9D}" type="presParOf" srcId="{44DD62AB-C49E-4B07-A444-D1DF031DA15D}" destId="{68F09AF2-DB0B-4FBA-8214-D205CDE8C8FD}" srcOrd="3" destOrd="0" presId="urn:microsoft.com/office/officeart/2005/8/layout/orgChart1"/>
    <dgm:cxn modelId="{F299127E-86FC-4D7E-8350-15EB363E94BD}" type="presParOf" srcId="{68F09AF2-DB0B-4FBA-8214-D205CDE8C8FD}" destId="{C38C857A-7F86-480E-B1FD-D3018012564A}" srcOrd="0" destOrd="0" presId="urn:microsoft.com/office/officeart/2005/8/layout/orgChart1"/>
    <dgm:cxn modelId="{D1076561-5E7C-41CF-A7F6-A4BD2760D348}" type="presParOf" srcId="{C38C857A-7F86-480E-B1FD-D3018012564A}" destId="{A2815B6E-D326-43B0-A571-334321A341C6}" srcOrd="0" destOrd="0" presId="urn:microsoft.com/office/officeart/2005/8/layout/orgChart1"/>
    <dgm:cxn modelId="{E964E679-4ACD-4608-B9BF-72AC2B397D02}" type="presParOf" srcId="{C38C857A-7F86-480E-B1FD-D3018012564A}" destId="{3EA9CD44-4EFF-4C0D-804E-3B6AE82C9660}" srcOrd="1" destOrd="0" presId="urn:microsoft.com/office/officeart/2005/8/layout/orgChart1"/>
    <dgm:cxn modelId="{EB658BF1-E976-472C-B4B6-9414B32B2659}" type="presParOf" srcId="{68F09AF2-DB0B-4FBA-8214-D205CDE8C8FD}" destId="{FA1B6E55-12EB-4DEB-AB41-9C25906978B8}" srcOrd="1" destOrd="0" presId="urn:microsoft.com/office/officeart/2005/8/layout/orgChart1"/>
    <dgm:cxn modelId="{2D32FD0E-D1B2-467F-9929-41AE216B7109}" type="presParOf" srcId="{68F09AF2-DB0B-4FBA-8214-D205CDE8C8FD}" destId="{3E324CDB-7CC6-451B-9D19-A085022DAFC0}" srcOrd="2" destOrd="0" presId="urn:microsoft.com/office/officeart/2005/8/layout/orgChart1"/>
    <dgm:cxn modelId="{7195E5A4-135A-4393-9F08-1A29233B6235}" type="presParOf" srcId="{8A9509A5-50EF-4D9A-A6A2-EBE84E2A6964}" destId="{A954CA73-78D7-4B5E-AF63-3010068F1530}" srcOrd="2" destOrd="0" presId="urn:microsoft.com/office/officeart/2005/8/layout/orgChart1"/>
    <dgm:cxn modelId="{7E2BA675-735B-41A4-A799-964FB972EBF4}" type="presParOf" srcId="{5E100A7B-B13A-46C9-9E0A-0E5BFE5516A1}" destId="{AA90C5B8-F9CC-491F-A7CF-24EA01996D1E}" srcOrd="4" destOrd="0" presId="urn:microsoft.com/office/officeart/2005/8/layout/orgChart1"/>
    <dgm:cxn modelId="{F4C3F184-E689-480D-A4F0-FED4C5C3EFE9}" type="presParOf" srcId="{5E100A7B-B13A-46C9-9E0A-0E5BFE5516A1}" destId="{427082B4-2159-4C8B-91C4-F330FF9567C3}" srcOrd="5" destOrd="0" presId="urn:microsoft.com/office/officeart/2005/8/layout/orgChart1"/>
    <dgm:cxn modelId="{996C0F54-FFCD-4EC8-AAF9-FD5264601823}" type="presParOf" srcId="{427082B4-2159-4C8B-91C4-F330FF9567C3}" destId="{5200A8F9-D7AD-42A6-ADC6-F533E58CCF77}" srcOrd="0" destOrd="0" presId="urn:microsoft.com/office/officeart/2005/8/layout/orgChart1"/>
    <dgm:cxn modelId="{90468C88-46E2-4F50-977F-886A9F6B6AC4}" type="presParOf" srcId="{5200A8F9-D7AD-42A6-ADC6-F533E58CCF77}" destId="{CF5A844E-108F-49E9-865F-D1485D68B26C}" srcOrd="0" destOrd="0" presId="urn:microsoft.com/office/officeart/2005/8/layout/orgChart1"/>
    <dgm:cxn modelId="{24D32094-01D3-422B-8950-7D2029B3A31B}" type="presParOf" srcId="{5200A8F9-D7AD-42A6-ADC6-F533E58CCF77}" destId="{D33E36DC-E5F0-4617-AB8B-EF35113A78F4}" srcOrd="1" destOrd="0" presId="urn:microsoft.com/office/officeart/2005/8/layout/orgChart1"/>
    <dgm:cxn modelId="{3C314224-D929-4E2A-844D-3778FA2F3230}" type="presParOf" srcId="{427082B4-2159-4C8B-91C4-F330FF9567C3}" destId="{461A7D4E-FDF3-4AFC-835E-1BA66C427888}" srcOrd="1" destOrd="0" presId="urn:microsoft.com/office/officeart/2005/8/layout/orgChart1"/>
    <dgm:cxn modelId="{F06B59C6-6AEF-429B-9696-758BC9F7D567}" type="presParOf" srcId="{461A7D4E-FDF3-4AFC-835E-1BA66C427888}" destId="{0EAF31D4-4115-4C11-845C-59FD7F455DEC}" srcOrd="0" destOrd="0" presId="urn:microsoft.com/office/officeart/2005/8/layout/orgChart1"/>
    <dgm:cxn modelId="{E8F709F9-3094-458E-B8BD-E9F3ED5E7701}" type="presParOf" srcId="{461A7D4E-FDF3-4AFC-835E-1BA66C427888}" destId="{AF5B811B-CE82-4A4A-95B4-517A096FF62B}" srcOrd="1" destOrd="0" presId="urn:microsoft.com/office/officeart/2005/8/layout/orgChart1"/>
    <dgm:cxn modelId="{80FB3CB1-B150-46CE-BE7F-AE0C17488210}" type="presParOf" srcId="{AF5B811B-CE82-4A4A-95B4-517A096FF62B}" destId="{1D1E8BAF-4BF2-422D-A1E5-A21790E53814}" srcOrd="0" destOrd="0" presId="urn:microsoft.com/office/officeart/2005/8/layout/orgChart1"/>
    <dgm:cxn modelId="{44F7D811-57D5-4666-96B0-2B086BA42C22}" type="presParOf" srcId="{1D1E8BAF-4BF2-422D-A1E5-A21790E53814}" destId="{55272A44-BB5A-460F-B8C8-A77EADDCE3B7}" srcOrd="0" destOrd="0" presId="urn:microsoft.com/office/officeart/2005/8/layout/orgChart1"/>
    <dgm:cxn modelId="{80D87427-5196-45F7-823A-BF160D24CDBC}" type="presParOf" srcId="{1D1E8BAF-4BF2-422D-A1E5-A21790E53814}" destId="{FECFF0AD-B72B-4924-8991-AAA1AC82F042}" srcOrd="1" destOrd="0" presId="urn:microsoft.com/office/officeart/2005/8/layout/orgChart1"/>
    <dgm:cxn modelId="{60D3EC3A-E1E4-4CEB-A89F-8F4A9AA45539}" type="presParOf" srcId="{AF5B811B-CE82-4A4A-95B4-517A096FF62B}" destId="{2E3139A3-40A1-4DAB-8DCA-A45322F26096}" srcOrd="1" destOrd="0" presId="urn:microsoft.com/office/officeart/2005/8/layout/orgChart1"/>
    <dgm:cxn modelId="{E4516A2E-B342-4E26-9692-AEF1601167EC}" type="presParOf" srcId="{AF5B811B-CE82-4A4A-95B4-517A096FF62B}" destId="{79C1E0AD-48A8-4EEE-9C0F-AC3C6AB805D8}" srcOrd="2" destOrd="0" presId="urn:microsoft.com/office/officeart/2005/8/layout/orgChart1"/>
    <dgm:cxn modelId="{ADD38836-22C3-44DA-808D-E8F5BB34B515}" type="presParOf" srcId="{427082B4-2159-4C8B-91C4-F330FF9567C3}" destId="{254D5D65-2287-4F41-AB7A-939B18C62482}" srcOrd="2" destOrd="0" presId="urn:microsoft.com/office/officeart/2005/8/layout/orgChart1"/>
    <dgm:cxn modelId="{1D7158A1-9130-4A62-A445-633278BBBEF7}" type="presParOf" srcId="{5E100A7B-B13A-46C9-9E0A-0E5BFE5516A1}" destId="{754499E3-5E97-48DA-90CE-0C9443D62730}" srcOrd="6" destOrd="0" presId="urn:microsoft.com/office/officeart/2005/8/layout/orgChart1"/>
    <dgm:cxn modelId="{C0517E94-DAFE-4571-A4EC-55A0A4B70CAD}" type="presParOf" srcId="{5E100A7B-B13A-46C9-9E0A-0E5BFE5516A1}" destId="{7C7B555A-23EF-4F55-9D8A-37B44C188A49}" srcOrd="7" destOrd="0" presId="urn:microsoft.com/office/officeart/2005/8/layout/orgChart1"/>
    <dgm:cxn modelId="{15948139-BEC9-42C7-9245-EBA62785CE9F}" type="presParOf" srcId="{7C7B555A-23EF-4F55-9D8A-37B44C188A49}" destId="{CECF7E15-F61B-44DE-8FFC-FC642D3A8391}" srcOrd="0" destOrd="0" presId="urn:microsoft.com/office/officeart/2005/8/layout/orgChart1"/>
    <dgm:cxn modelId="{0CDA6861-1283-4526-84D2-DD078917F02E}" type="presParOf" srcId="{CECF7E15-F61B-44DE-8FFC-FC642D3A8391}" destId="{EE6EAC87-6FE9-4A55-ADFF-94ED1D7E1F9B}" srcOrd="0" destOrd="0" presId="urn:microsoft.com/office/officeart/2005/8/layout/orgChart1"/>
    <dgm:cxn modelId="{BF9928B3-561C-4604-9DC5-3C18DFBA8D88}" type="presParOf" srcId="{CECF7E15-F61B-44DE-8FFC-FC642D3A8391}" destId="{CDA5F820-8905-460F-9EEA-08D87665BAE4}" srcOrd="1" destOrd="0" presId="urn:microsoft.com/office/officeart/2005/8/layout/orgChart1"/>
    <dgm:cxn modelId="{4F7B4D1A-F730-47A7-B33B-E2D06E339C6B}" type="presParOf" srcId="{7C7B555A-23EF-4F55-9D8A-37B44C188A49}" destId="{FC8717DB-75E8-4D8F-B1B6-AD296F658DE6}" srcOrd="1" destOrd="0" presId="urn:microsoft.com/office/officeart/2005/8/layout/orgChart1"/>
    <dgm:cxn modelId="{178B641E-1582-426F-83BF-85BF4B53CC57}" type="presParOf" srcId="{FC8717DB-75E8-4D8F-B1B6-AD296F658DE6}" destId="{87E1B46B-D497-4BE2-8BF1-C5A88BEAE2A5}" srcOrd="0" destOrd="0" presId="urn:microsoft.com/office/officeart/2005/8/layout/orgChart1"/>
    <dgm:cxn modelId="{7796DCFD-56DA-4387-9834-EDB581F6FB26}" type="presParOf" srcId="{FC8717DB-75E8-4D8F-B1B6-AD296F658DE6}" destId="{989F62F3-53CF-4AE3-B98B-0FB41F0F32E1}" srcOrd="1" destOrd="0" presId="urn:microsoft.com/office/officeart/2005/8/layout/orgChart1"/>
    <dgm:cxn modelId="{329B6165-6F68-4B3A-A0E6-A1802D6BD9E1}" type="presParOf" srcId="{989F62F3-53CF-4AE3-B98B-0FB41F0F32E1}" destId="{3D38162F-FEE6-4921-97F7-CEF760CB402F}" srcOrd="0" destOrd="0" presId="urn:microsoft.com/office/officeart/2005/8/layout/orgChart1"/>
    <dgm:cxn modelId="{B77794D1-9BAF-49D4-B6E5-7130B83FF43E}" type="presParOf" srcId="{3D38162F-FEE6-4921-97F7-CEF760CB402F}" destId="{A1685A6C-B992-429A-B432-A9DDF9AB3182}" srcOrd="0" destOrd="0" presId="urn:microsoft.com/office/officeart/2005/8/layout/orgChart1"/>
    <dgm:cxn modelId="{893360D4-6A25-43DC-907A-FF8CA44B13CD}" type="presParOf" srcId="{3D38162F-FEE6-4921-97F7-CEF760CB402F}" destId="{967AE77B-2AC9-4CF9-BB74-A7FC60FEAC07}" srcOrd="1" destOrd="0" presId="urn:microsoft.com/office/officeart/2005/8/layout/orgChart1"/>
    <dgm:cxn modelId="{51D5BA6A-82DC-4DC5-9986-C1BD3C8E519A}" type="presParOf" srcId="{989F62F3-53CF-4AE3-B98B-0FB41F0F32E1}" destId="{8AB74CA6-340F-4595-961B-E1D57654ED9A}" srcOrd="1" destOrd="0" presId="urn:microsoft.com/office/officeart/2005/8/layout/orgChart1"/>
    <dgm:cxn modelId="{5747541D-D1A5-4EF7-B160-A876B8351F41}" type="presParOf" srcId="{989F62F3-53CF-4AE3-B98B-0FB41F0F32E1}" destId="{8057B13F-1972-42C1-A205-517D5C9E689F}" srcOrd="2" destOrd="0" presId="urn:microsoft.com/office/officeart/2005/8/layout/orgChart1"/>
    <dgm:cxn modelId="{087441CD-E031-426B-B9B5-ACE1057FC798}" type="presParOf" srcId="{FC8717DB-75E8-4D8F-B1B6-AD296F658DE6}" destId="{44F416AD-74D3-49D6-884F-29251ED296C9}" srcOrd="2" destOrd="0" presId="urn:microsoft.com/office/officeart/2005/8/layout/orgChart1"/>
    <dgm:cxn modelId="{7AD60AD1-D4E0-49C6-9B97-EE72C0E66B0D}" type="presParOf" srcId="{FC8717DB-75E8-4D8F-B1B6-AD296F658DE6}" destId="{F90E84C0-5A73-4DC8-A03B-5AF05C85A8A3}" srcOrd="3" destOrd="0" presId="urn:microsoft.com/office/officeart/2005/8/layout/orgChart1"/>
    <dgm:cxn modelId="{62D9179A-6230-480C-911F-99EC449DAB0C}" type="presParOf" srcId="{F90E84C0-5A73-4DC8-A03B-5AF05C85A8A3}" destId="{EB7847A0-87FE-4333-A1DB-507C7E8904AD}" srcOrd="0" destOrd="0" presId="urn:microsoft.com/office/officeart/2005/8/layout/orgChart1"/>
    <dgm:cxn modelId="{65B3FCE7-5E73-42F7-98E7-8EF6151D7600}" type="presParOf" srcId="{EB7847A0-87FE-4333-A1DB-507C7E8904AD}" destId="{6C2B3E35-D286-4F99-9AA4-FB98A2FC731B}" srcOrd="0" destOrd="0" presId="urn:microsoft.com/office/officeart/2005/8/layout/orgChart1"/>
    <dgm:cxn modelId="{02135C66-E341-4961-BE8D-94A7BD40099F}" type="presParOf" srcId="{EB7847A0-87FE-4333-A1DB-507C7E8904AD}" destId="{91BA4AE8-B8E7-4DDD-9505-68C487519175}" srcOrd="1" destOrd="0" presId="urn:microsoft.com/office/officeart/2005/8/layout/orgChart1"/>
    <dgm:cxn modelId="{DA154DCF-6DDF-4E33-A6B8-8E1CBCD74FDE}" type="presParOf" srcId="{F90E84C0-5A73-4DC8-A03B-5AF05C85A8A3}" destId="{41BD541B-7202-4C7C-8FC8-40E2DB682077}" srcOrd="1" destOrd="0" presId="urn:microsoft.com/office/officeart/2005/8/layout/orgChart1"/>
    <dgm:cxn modelId="{DDD073C0-C332-452D-B903-D07109129224}" type="presParOf" srcId="{F90E84C0-5A73-4DC8-A03B-5AF05C85A8A3}" destId="{3C96CBD9-0A34-4516-A763-5AA9FB549C17}" srcOrd="2" destOrd="0" presId="urn:microsoft.com/office/officeart/2005/8/layout/orgChart1"/>
    <dgm:cxn modelId="{34E8FF5B-403A-4FEA-A95E-8BC582E219E2}" type="presParOf" srcId="{7C7B555A-23EF-4F55-9D8A-37B44C188A49}" destId="{594A8C8D-7ACF-4648-900B-F7264D7CB439}" srcOrd="2" destOrd="0" presId="urn:microsoft.com/office/officeart/2005/8/layout/orgChart1"/>
    <dgm:cxn modelId="{1F1CEBE9-A18F-43C6-8011-BE637C86F555}" type="presParOf" srcId="{5E100A7B-B13A-46C9-9E0A-0E5BFE5516A1}" destId="{86EC3AD9-1E85-46B8-B4D7-29AB73F41E57}" srcOrd="8" destOrd="0" presId="urn:microsoft.com/office/officeart/2005/8/layout/orgChart1"/>
    <dgm:cxn modelId="{7CE22681-B417-4B2E-B6A7-20F1A886180D}" type="presParOf" srcId="{5E100A7B-B13A-46C9-9E0A-0E5BFE5516A1}" destId="{B1525C29-FB0A-4141-98FD-2D76C92196A8}" srcOrd="9" destOrd="0" presId="urn:microsoft.com/office/officeart/2005/8/layout/orgChart1"/>
    <dgm:cxn modelId="{A54783FD-40A8-4CFE-B186-9F7171D73DB0}" type="presParOf" srcId="{B1525C29-FB0A-4141-98FD-2D76C92196A8}" destId="{D89483D4-AD33-4272-BC3D-73B2866C8EB8}" srcOrd="0" destOrd="0" presId="urn:microsoft.com/office/officeart/2005/8/layout/orgChart1"/>
    <dgm:cxn modelId="{0B277C06-F310-4CEE-A172-670760122A29}" type="presParOf" srcId="{D89483D4-AD33-4272-BC3D-73B2866C8EB8}" destId="{09D3FD01-1932-433E-8145-6138D9C96A2B}" srcOrd="0" destOrd="0" presId="urn:microsoft.com/office/officeart/2005/8/layout/orgChart1"/>
    <dgm:cxn modelId="{69E0E0FE-155F-4F75-907C-E584EA7BBD81}" type="presParOf" srcId="{D89483D4-AD33-4272-BC3D-73B2866C8EB8}" destId="{F46672B8-DAB3-4B22-9446-13FD41297DE7}" srcOrd="1" destOrd="0" presId="urn:microsoft.com/office/officeart/2005/8/layout/orgChart1"/>
    <dgm:cxn modelId="{2467675E-0372-4D3C-A493-DA751D95E835}" type="presParOf" srcId="{B1525C29-FB0A-4141-98FD-2D76C92196A8}" destId="{EE60BC08-AC4A-4047-A404-70333D329DCB}" srcOrd="1" destOrd="0" presId="urn:microsoft.com/office/officeart/2005/8/layout/orgChart1"/>
    <dgm:cxn modelId="{F5BE660B-1626-4C79-BA95-1190B0D4DFCD}" type="presParOf" srcId="{EE60BC08-AC4A-4047-A404-70333D329DCB}" destId="{DA604A13-451E-41AC-ACF6-3AC28F45B265}" srcOrd="0" destOrd="0" presId="urn:microsoft.com/office/officeart/2005/8/layout/orgChart1"/>
    <dgm:cxn modelId="{F24A8FAD-C280-4AFE-8793-0A543876165C}" type="presParOf" srcId="{EE60BC08-AC4A-4047-A404-70333D329DCB}" destId="{99EC4940-05DB-48B7-B172-8FF18868B6B4}" srcOrd="1" destOrd="0" presId="urn:microsoft.com/office/officeart/2005/8/layout/orgChart1"/>
    <dgm:cxn modelId="{B4322F99-F589-4BBB-A590-5BB4212941C9}" type="presParOf" srcId="{99EC4940-05DB-48B7-B172-8FF18868B6B4}" destId="{58990F5C-89FA-4672-88D5-5507C4B2B34F}" srcOrd="0" destOrd="0" presId="urn:microsoft.com/office/officeart/2005/8/layout/orgChart1"/>
    <dgm:cxn modelId="{73D22B43-8036-4713-AE65-119FA2D7702E}" type="presParOf" srcId="{58990F5C-89FA-4672-88D5-5507C4B2B34F}" destId="{884185A0-D851-4E8A-ABE0-7622E9F2C032}" srcOrd="0" destOrd="0" presId="urn:microsoft.com/office/officeart/2005/8/layout/orgChart1"/>
    <dgm:cxn modelId="{510B211F-8C0A-4B29-AE14-0E6AF1EA81EE}" type="presParOf" srcId="{58990F5C-89FA-4672-88D5-5507C4B2B34F}" destId="{50FE9208-A1C8-424A-874D-1808F64D4531}" srcOrd="1" destOrd="0" presId="urn:microsoft.com/office/officeart/2005/8/layout/orgChart1"/>
    <dgm:cxn modelId="{4E0E94DC-6DD0-4E02-A1F0-CEDD74C39CB7}" type="presParOf" srcId="{99EC4940-05DB-48B7-B172-8FF18868B6B4}" destId="{BD017A34-44A5-48B7-9F74-4F06E681F7BB}" srcOrd="1" destOrd="0" presId="urn:microsoft.com/office/officeart/2005/8/layout/orgChart1"/>
    <dgm:cxn modelId="{549C6876-9121-4D87-A682-01A64ACCB91F}" type="presParOf" srcId="{99EC4940-05DB-48B7-B172-8FF18868B6B4}" destId="{2DEB40D2-5C95-4C98-8963-F7D2144B02AF}" srcOrd="2" destOrd="0" presId="urn:microsoft.com/office/officeart/2005/8/layout/orgChart1"/>
    <dgm:cxn modelId="{F9CEC867-26E5-417C-94BA-C5A82C74DBE7}" type="presParOf" srcId="{EE60BC08-AC4A-4047-A404-70333D329DCB}" destId="{CFB7005D-5E59-4491-8FC3-5F62AE88F7D9}" srcOrd="2" destOrd="0" presId="urn:microsoft.com/office/officeart/2005/8/layout/orgChart1"/>
    <dgm:cxn modelId="{2919CA76-5604-4C40-90DF-64FEBC328784}" type="presParOf" srcId="{EE60BC08-AC4A-4047-A404-70333D329DCB}" destId="{245D53D8-CE23-471F-821A-140A67480D18}" srcOrd="3" destOrd="0" presId="urn:microsoft.com/office/officeart/2005/8/layout/orgChart1"/>
    <dgm:cxn modelId="{2BEFF42C-E1C9-46A4-B6FC-D4297CA974E3}" type="presParOf" srcId="{245D53D8-CE23-471F-821A-140A67480D18}" destId="{DF9A64B5-80EC-4344-B9B5-6382AC556BC1}" srcOrd="0" destOrd="0" presId="urn:microsoft.com/office/officeart/2005/8/layout/orgChart1"/>
    <dgm:cxn modelId="{8253644D-6832-475F-A186-9F86434B6D69}" type="presParOf" srcId="{DF9A64B5-80EC-4344-B9B5-6382AC556BC1}" destId="{FAD712BB-7D82-4FA2-8CBC-E209D3B81303}" srcOrd="0" destOrd="0" presId="urn:microsoft.com/office/officeart/2005/8/layout/orgChart1"/>
    <dgm:cxn modelId="{887EC59F-BEA2-4335-A867-7F1E0AE746A6}" type="presParOf" srcId="{DF9A64B5-80EC-4344-B9B5-6382AC556BC1}" destId="{33B789BC-AF0E-423B-B7D6-8438B9715157}" srcOrd="1" destOrd="0" presId="urn:microsoft.com/office/officeart/2005/8/layout/orgChart1"/>
    <dgm:cxn modelId="{93194BD2-4969-498B-8FA8-98B6814BF39A}" type="presParOf" srcId="{245D53D8-CE23-471F-821A-140A67480D18}" destId="{ABF112A0-D303-499E-AE2A-A953A9FC910E}" srcOrd="1" destOrd="0" presId="urn:microsoft.com/office/officeart/2005/8/layout/orgChart1"/>
    <dgm:cxn modelId="{863DA9A3-6619-4F9A-A0CA-2B70AB899AB6}" type="presParOf" srcId="{245D53D8-CE23-471F-821A-140A67480D18}" destId="{56B0AC61-7B0D-4533-9E5B-8FC48EFC76A8}" srcOrd="2" destOrd="0" presId="urn:microsoft.com/office/officeart/2005/8/layout/orgChart1"/>
    <dgm:cxn modelId="{5D8A629F-E61D-473E-9A5B-3AD7215E8D69}" type="presParOf" srcId="{B1525C29-FB0A-4141-98FD-2D76C92196A8}" destId="{8FD0166E-E945-427B-A2F5-10398BCA859D}" srcOrd="2" destOrd="0" presId="urn:microsoft.com/office/officeart/2005/8/layout/orgChart1"/>
    <dgm:cxn modelId="{1D3FB3A1-CD38-4F3B-B618-A8CE4224A25C}" type="presParOf" srcId="{5E100A7B-B13A-46C9-9E0A-0E5BFE5516A1}" destId="{874EF1AF-B2E3-47E5-B4D1-BA6BC8D3AEB2}" srcOrd="10" destOrd="0" presId="urn:microsoft.com/office/officeart/2005/8/layout/orgChart1"/>
    <dgm:cxn modelId="{3B7CFF9A-BCCB-4DEE-B8F9-F1595FBD2076}" type="presParOf" srcId="{5E100A7B-B13A-46C9-9E0A-0E5BFE5516A1}" destId="{8DDD6A91-BBF3-42FB-9B0F-5214895C144B}" srcOrd="11" destOrd="0" presId="urn:microsoft.com/office/officeart/2005/8/layout/orgChart1"/>
    <dgm:cxn modelId="{53F15F7B-A5BF-45DA-B95C-C17F7ACC2086}" type="presParOf" srcId="{8DDD6A91-BBF3-42FB-9B0F-5214895C144B}" destId="{B6776EEC-CCB3-4875-825C-9426B12F4914}" srcOrd="0" destOrd="0" presId="urn:microsoft.com/office/officeart/2005/8/layout/orgChart1"/>
    <dgm:cxn modelId="{4FE1296C-C380-4C9C-A821-F22AF9BA0EC6}" type="presParOf" srcId="{B6776EEC-CCB3-4875-825C-9426B12F4914}" destId="{3FEF6B4D-8FE0-4368-A788-AE7E7C5DD708}" srcOrd="0" destOrd="0" presId="urn:microsoft.com/office/officeart/2005/8/layout/orgChart1"/>
    <dgm:cxn modelId="{8198EC3C-B57E-474C-9018-85D94647C993}" type="presParOf" srcId="{B6776EEC-CCB3-4875-825C-9426B12F4914}" destId="{BE3DD7A7-4214-4800-9E6B-FDE4FC309CD1}" srcOrd="1" destOrd="0" presId="urn:microsoft.com/office/officeart/2005/8/layout/orgChart1"/>
    <dgm:cxn modelId="{8B563C94-7578-48DD-9069-DFF739362C25}" type="presParOf" srcId="{8DDD6A91-BBF3-42FB-9B0F-5214895C144B}" destId="{11ABAA5D-AE38-4D34-AD27-99D18B4C5A13}" srcOrd="1" destOrd="0" presId="urn:microsoft.com/office/officeart/2005/8/layout/orgChart1"/>
    <dgm:cxn modelId="{236A6DDF-1BFE-4300-90A2-6BD211433104}" type="presParOf" srcId="{11ABAA5D-AE38-4D34-AD27-99D18B4C5A13}" destId="{355EEF4C-A42A-4CAD-96B0-4883F10DC9FB}" srcOrd="0" destOrd="0" presId="urn:microsoft.com/office/officeart/2005/8/layout/orgChart1"/>
    <dgm:cxn modelId="{C1ED35FC-8735-4DDD-9400-F5E8D1A1E0B4}" type="presParOf" srcId="{11ABAA5D-AE38-4D34-AD27-99D18B4C5A13}" destId="{6AC0F959-F459-4A8C-A07E-BB8EE8FB6D0F}" srcOrd="1" destOrd="0" presId="urn:microsoft.com/office/officeart/2005/8/layout/orgChart1"/>
    <dgm:cxn modelId="{7F4C5165-7773-4BD3-8D53-F5B77F6440CC}" type="presParOf" srcId="{6AC0F959-F459-4A8C-A07E-BB8EE8FB6D0F}" destId="{4A1AF5F5-FFBD-4919-B25D-ECD1497EC3A9}" srcOrd="0" destOrd="0" presId="urn:microsoft.com/office/officeart/2005/8/layout/orgChart1"/>
    <dgm:cxn modelId="{89969BEC-CFC1-4B1E-9101-9F395026CDB4}" type="presParOf" srcId="{4A1AF5F5-FFBD-4919-B25D-ECD1497EC3A9}" destId="{B6E16F30-79BF-4169-B7C1-960F42E2588D}" srcOrd="0" destOrd="0" presId="urn:microsoft.com/office/officeart/2005/8/layout/orgChart1"/>
    <dgm:cxn modelId="{E7F0699F-9448-4FA8-AC46-D547483CC24E}" type="presParOf" srcId="{4A1AF5F5-FFBD-4919-B25D-ECD1497EC3A9}" destId="{156015DB-1392-47F6-8149-70D555D2E9AC}" srcOrd="1" destOrd="0" presId="urn:microsoft.com/office/officeart/2005/8/layout/orgChart1"/>
    <dgm:cxn modelId="{C603B35C-2B9D-424F-B439-FD99B6BC2EAC}" type="presParOf" srcId="{6AC0F959-F459-4A8C-A07E-BB8EE8FB6D0F}" destId="{469D3932-1AFC-4777-AF6E-45DF056BD901}" srcOrd="1" destOrd="0" presId="urn:microsoft.com/office/officeart/2005/8/layout/orgChart1"/>
    <dgm:cxn modelId="{B70E1A5A-13EF-4B54-98B8-72F313391872}" type="presParOf" srcId="{6AC0F959-F459-4A8C-A07E-BB8EE8FB6D0F}" destId="{4F3592F5-9F02-49CD-9056-D8799EE12996}" srcOrd="2" destOrd="0" presId="urn:microsoft.com/office/officeart/2005/8/layout/orgChart1"/>
    <dgm:cxn modelId="{25365793-E565-40EE-8FFA-890A67D7C07B}" type="presParOf" srcId="{11ABAA5D-AE38-4D34-AD27-99D18B4C5A13}" destId="{1B88D25B-8808-48D7-A96A-3CA3A8072BD2}" srcOrd="2" destOrd="0" presId="urn:microsoft.com/office/officeart/2005/8/layout/orgChart1"/>
    <dgm:cxn modelId="{10FCEA28-A405-4EAD-83E9-92A3E1648347}" type="presParOf" srcId="{11ABAA5D-AE38-4D34-AD27-99D18B4C5A13}" destId="{97151D9D-1658-4A72-8761-826DDFF565B5}" srcOrd="3" destOrd="0" presId="urn:microsoft.com/office/officeart/2005/8/layout/orgChart1"/>
    <dgm:cxn modelId="{6365CDF7-61BE-42D3-8C4E-F36795E8C293}" type="presParOf" srcId="{97151D9D-1658-4A72-8761-826DDFF565B5}" destId="{B42F51A2-4C67-495E-B6E3-CFA34AB56F64}" srcOrd="0" destOrd="0" presId="urn:microsoft.com/office/officeart/2005/8/layout/orgChart1"/>
    <dgm:cxn modelId="{69B744B5-5305-4A28-861A-8557B44DA5A6}" type="presParOf" srcId="{B42F51A2-4C67-495E-B6E3-CFA34AB56F64}" destId="{ADA28F74-B6AA-4CE7-A92E-28C7EEBA9BED}" srcOrd="0" destOrd="0" presId="urn:microsoft.com/office/officeart/2005/8/layout/orgChart1"/>
    <dgm:cxn modelId="{3E158D38-16A8-49E8-96F9-D0B4E590428C}" type="presParOf" srcId="{B42F51A2-4C67-495E-B6E3-CFA34AB56F64}" destId="{C937556D-08E5-4051-B45E-767A963792A1}" srcOrd="1" destOrd="0" presId="urn:microsoft.com/office/officeart/2005/8/layout/orgChart1"/>
    <dgm:cxn modelId="{81133227-7966-4E7D-8662-AF44488373FF}" type="presParOf" srcId="{97151D9D-1658-4A72-8761-826DDFF565B5}" destId="{67B6EA0D-B166-45B2-B951-6D1C931C572A}" srcOrd="1" destOrd="0" presId="urn:microsoft.com/office/officeart/2005/8/layout/orgChart1"/>
    <dgm:cxn modelId="{8BE5B808-7FBA-4B5B-BBD4-BFB1EA3889C0}" type="presParOf" srcId="{97151D9D-1658-4A72-8761-826DDFF565B5}" destId="{EE79264C-79F9-4A5C-B930-D95073CFBBBB}" srcOrd="2" destOrd="0" presId="urn:microsoft.com/office/officeart/2005/8/layout/orgChart1"/>
    <dgm:cxn modelId="{ADFC0607-82A4-4DDD-A5B3-4689915E4650}" type="presParOf" srcId="{8DDD6A91-BBF3-42FB-9B0F-5214895C144B}" destId="{97FC575C-D6D1-4E0B-BAE1-109161782957}" srcOrd="2" destOrd="0" presId="urn:microsoft.com/office/officeart/2005/8/layout/orgChart1"/>
    <dgm:cxn modelId="{9ED8B9A9-E0F7-45FD-88D5-C9B437BB238B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387438-5463-46D2-B18E-E1A31625D8E4}">
      <dsp:nvSpPr>
        <dsp:cNvPr id="0" name=""/>
        <dsp:cNvSpPr/>
      </dsp:nvSpPr>
      <dsp:spPr>
        <a:xfrm>
          <a:off x="4107132" y="3448615"/>
          <a:ext cx="150073" cy="29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907"/>
              </a:lnTo>
              <a:lnTo>
                <a:pt x="150073" y="29090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68374F-FAEA-4F4F-95A0-C09EB2EAA419}">
      <dsp:nvSpPr>
        <dsp:cNvPr id="0" name=""/>
        <dsp:cNvSpPr/>
      </dsp:nvSpPr>
      <dsp:spPr>
        <a:xfrm>
          <a:off x="4461608" y="2844304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6A487-3F2D-4A41-A882-D33B27EB703A}">
      <dsp:nvSpPr>
        <dsp:cNvPr id="0" name=""/>
        <dsp:cNvSpPr/>
      </dsp:nvSpPr>
      <dsp:spPr>
        <a:xfrm>
          <a:off x="4461608" y="2239993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E97D62-15ED-420C-9002-3382C999AAB2}">
      <dsp:nvSpPr>
        <dsp:cNvPr id="0" name=""/>
        <dsp:cNvSpPr/>
      </dsp:nvSpPr>
      <dsp:spPr>
        <a:xfrm>
          <a:off x="4461608" y="1635682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0729D5-854F-4277-8B9F-331FB2BF3538}">
      <dsp:nvSpPr>
        <dsp:cNvPr id="0" name=""/>
        <dsp:cNvSpPr/>
      </dsp:nvSpPr>
      <dsp:spPr>
        <a:xfrm>
          <a:off x="4461608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157DEC-DFE4-4AB0-9E51-43BC8F14BA83}">
      <dsp:nvSpPr>
        <dsp:cNvPr id="0" name=""/>
        <dsp:cNvSpPr/>
      </dsp:nvSpPr>
      <dsp:spPr>
        <a:xfrm>
          <a:off x="2796385" y="427059"/>
          <a:ext cx="1710943" cy="1787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369"/>
              </a:lnTo>
              <a:lnTo>
                <a:pt x="1710943" y="89369"/>
              </a:lnTo>
              <a:lnTo>
                <a:pt x="1710943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9E9A5A-61A0-4D38-9CB0-637AF54A5377}">
      <dsp:nvSpPr>
        <dsp:cNvPr id="0" name=""/>
        <dsp:cNvSpPr/>
      </dsp:nvSpPr>
      <dsp:spPr>
        <a:xfrm>
          <a:off x="2965607" y="3448615"/>
          <a:ext cx="127671" cy="2908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48"/>
              </a:lnTo>
              <a:lnTo>
                <a:pt x="127671" y="290848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9A4720-1D13-45E8-BDC2-2AB7F13F0DC4}">
      <dsp:nvSpPr>
        <dsp:cNvPr id="0" name=""/>
        <dsp:cNvSpPr/>
      </dsp:nvSpPr>
      <dsp:spPr>
        <a:xfrm>
          <a:off x="3260344" y="2844304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D983DC-4DAA-4B84-83AE-8E07574516E4}">
      <dsp:nvSpPr>
        <dsp:cNvPr id="0" name=""/>
        <dsp:cNvSpPr/>
      </dsp:nvSpPr>
      <dsp:spPr>
        <a:xfrm>
          <a:off x="3260344" y="2239993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598296-77BD-4B33-BCCF-445EE6211BDA}">
      <dsp:nvSpPr>
        <dsp:cNvPr id="0" name=""/>
        <dsp:cNvSpPr/>
      </dsp:nvSpPr>
      <dsp:spPr>
        <a:xfrm>
          <a:off x="3260344" y="1635682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AF8-1112-4440-9C77-B6BCC70ACEB2}">
      <dsp:nvSpPr>
        <dsp:cNvPr id="0" name=""/>
        <dsp:cNvSpPr/>
      </dsp:nvSpPr>
      <dsp:spPr>
        <a:xfrm>
          <a:off x="3260344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C392AF-9C01-46A4-9FD2-73AC7AEF5D09}">
      <dsp:nvSpPr>
        <dsp:cNvPr id="0" name=""/>
        <dsp:cNvSpPr/>
      </dsp:nvSpPr>
      <dsp:spPr>
        <a:xfrm>
          <a:off x="2796385" y="427059"/>
          <a:ext cx="509678" cy="1787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369"/>
              </a:lnTo>
              <a:lnTo>
                <a:pt x="509678" y="89369"/>
              </a:lnTo>
              <a:lnTo>
                <a:pt x="509678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6E69F-354B-4A87-99B0-F507F448FE76}">
      <dsp:nvSpPr>
        <dsp:cNvPr id="0" name=""/>
        <dsp:cNvSpPr/>
      </dsp:nvSpPr>
      <dsp:spPr>
        <a:xfrm>
          <a:off x="1658905" y="1031370"/>
          <a:ext cx="166120" cy="9958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5836"/>
              </a:lnTo>
              <a:lnTo>
                <a:pt x="166120" y="9958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5372FC-1146-4208-9BD8-49CEFB54317C}">
      <dsp:nvSpPr>
        <dsp:cNvPr id="0" name=""/>
        <dsp:cNvSpPr/>
      </dsp:nvSpPr>
      <dsp:spPr>
        <a:xfrm>
          <a:off x="1658905" y="1031370"/>
          <a:ext cx="166120" cy="391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1525"/>
              </a:lnTo>
              <a:lnTo>
                <a:pt x="166120" y="3915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CC2246-06D8-46D0-8B8B-C2E2018790BD}">
      <dsp:nvSpPr>
        <dsp:cNvPr id="0" name=""/>
        <dsp:cNvSpPr/>
      </dsp:nvSpPr>
      <dsp:spPr>
        <a:xfrm>
          <a:off x="2101894" y="427059"/>
          <a:ext cx="694491" cy="178739"/>
        </a:xfrm>
        <a:custGeom>
          <a:avLst/>
          <a:gdLst/>
          <a:ahLst/>
          <a:cxnLst/>
          <a:rect l="0" t="0" r="0" b="0"/>
          <a:pathLst>
            <a:path>
              <a:moveTo>
                <a:pt x="694491" y="0"/>
              </a:moveTo>
              <a:lnTo>
                <a:pt x="694491" y="89369"/>
              </a:lnTo>
              <a:lnTo>
                <a:pt x="0" y="89369"/>
              </a:lnTo>
              <a:lnTo>
                <a:pt x="0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61328B-FAE6-4728-9FFE-F6A1B9023F58}">
      <dsp:nvSpPr>
        <dsp:cNvPr id="0" name=""/>
        <dsp:cNvSpPr/>
      </dsp:nvSpPr>
      <dsp:spPr>
        <a:xfrm>
          <a:off x="571390" y="1635682"/>
          <a:ext cx="139671" cy="391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1525"/>
              </a:lnTo>
              <a:lnTo>
                <a:pt x="139671" y="3915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16D997-1960-4879-9800-76FD458DF0CD}">
      <dsp:nvSpPr>
        <dsp:cNvPr id="0" name=""/>
        <dsp:cNvSpPr/>
      </dsp:nvSpPr>
      <dsp:spPr>
        <a:xfrm>
          <a:off x="898126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F25778-9A52-4AC0-8967-1C760BD5A7B5}">
      <dsp:nvSpPr>
        <dsp:cNvPr id="0" name=""/>
        <dsp:cNvSpPr/>
      </dsp:nvSpPr>
      <dsp:spPr>
        <a:xfrm>
          <a:off x="943846" y="427059"/>
          <a:ext cx="1852539" cy="178739"/>
        </a:xfrm>
        <a:custGeom>
          <a:avLst/>
          <a:gdLst/>
          <a:ahLst/>
          <a:cxnLst/>
          <a:rect l="0" t="0" r="0" b="0"/>
          <a:pathLst>
            <a:path>
              <a:moveTo>
                <a:pt x="1852539" y="0"/>
              </a:moveTo>
              <a:lnTo>
                <a:pt x="1852539" y="89369"/>
              </a:lnTo>
              <a:lnTo>
                <a:pt x="0" y="89369"/>
              </a:lnTo>
              <a:lnTo>
                <a:pt x="0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370814" y="1488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Projeto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Robotino</a:t>
          </a:r>
        </a:p>
      </dsp:txBody>
      <dsp:txXfrm>
        <a:off x="2370814" y="1488"/>
        <a:ext cx="851142" cy="425571"/>
      </dsp:txXfrm>
    </dsp:sp>
    <dsp:sp modelId="{CF10B1F4-C64D-4E76-97BC-9BC465C7E1CB}">
      <dsp:nvSpPr>
        <dsp:cNvPr id="0" name=""/>
        <dsp:cNvSpPr/>
      </dsp:nvSpPr>
      <dsp:spPr>
        <a:xfrm>
          <a:off x="518275" y="605799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CA - Gerência de Configuração</a:t>
          </a:r>
        </a:p>
      </dsp:txBody>
      <dsp:txXfrm>
        <a:off x="518275" y="605799"/>
        <a:ext cx="851142" cy="425571"/>
      </dsp:txXfrm>
    </dsp:sp>
    <dsp:sp modelId="{769C8F6B-0B62-4721-BAB4-21A9AFCEF76F}">
      <dsp:nvSpPr>
        <dsp:cNvPr id="0" name=""/>
        <dsp:cNvSpPr/>
      </dsp:nvSpPr>
      <dsp:spPr>
        <a:xfrm>
          <a:off x="478276" y="1210110"/>
          <a:ext cx="931141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desenvolvimento</a:t>
          </a:r>
        </a:p>
      </dsp:txBody>
      <dsp:txXfrm>
        <a:off x="478276" y="1210110"/>
        <a:ext cx="931141" cy="425571"/>
      </dsp:txXfrm>
    </dsp:sp>
    <dsp:sp modelId="{C0E652B7-6E10-4E65-AFE4-E8662E8D588F}">
      <dsp:nvSpPr>
        <dsp:cNvPr id="0" name=""/>
        <dsp:cNvSpPr/>
      </dsp:nvSpPr>
      <dsp:spPr>
        <a:xfrm>
          <a:off x="711061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versão</a:t>
          </a:r>
        </a:p>
      </dsp:txBody>
      <dsp:txXfrm>
        <a:off x="711061" y="1814421"/>
        <a:ext cx="851142" cy="425571"/>
      </dsp:txXfrm>
    </dsp:sp>
    <dsp:sp modelId="{C72BCE78-38CE-4BC8-BC8B-469006215BCA}">
      <dsp:nvSpPr>
        <dsp:cNvPr id="0" name=""/>
        <dsp:cNvSpPr/>
      </dsp:nvSpPr>
      <dsp:spPr>
        <a:xfrm>
          <a:off x="1548157" y="605799"/>
          <a:ext cx="110747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PM - Gerenciamento de Projeto</a:t>
          </a:r>
        </a:p>
      </dsp:txBody>
      <dsp:txXfrm>
        <a:off x="1548157" y="605799"/>
        <a:ext cx="1107472" cy="425571"/>
      </dsp:txXfrm>
    </dsp:sp>
    <dsp:sp modelId="{8E603A7A-C87D-435D-8737-C77A4B19CB8C}">
      <dsp:nvSpPr>
        <dsp:cNvPr id="0" name=""/>
        <dsp:cNvSpPr/>
      </dsp:nvSpPr>
      <dsp:spPr>
        <a:xfrm>
          <a:off x="1825026" y="1210110"/>
          <a:ext cx="876727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Plano de projeto</a:t>
          </a:r>
        </a:p>
      </dsp:txBody>
      <dsp:txXfrm>
        <a:off x="1825026" y="1210110"/>
        <a:ext cx="876727" cy="425571"/>
      </dsp:txXfrm>
    </dsp:sp>
    <dsp:sp modelId="{96C7F7D4-9FD4-44F6-B29E-29F1E3514721}">
      <dsp:nvSpPr>
        <dsp:cNvPr id="0" name=""/>
        <dsp:cNvSpPr/>
      </dsp:nvSpPr>
      <dsp:spPr>
        <a:xfrm>
          <a:off x="1825026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Coordenação de tarefas</a:t>
          </a:r>
        </a:p>
      </dsp:txBody>
      <dsp:txXfrm>
        <a:off x="1825026" y="1814421"/>
        <a:ext cx="851142" cy="425571"/>
      </dsp:txXfrm>
    </dsp:sp>
    <dsp:sp modelId="{585B1D7D-91C5-4A18-B94F-DB4C71521DD3}">
      <dsp:nvSpPr>
        <dsp:cNvPr id="0" name=""/>
        <dsp:cNvSpPr/>
      </dsp:nvSpPr>
      <dsp:spPr>
        <a:xfrm>
          <a:off x="2850707" y="605799"/>
          <a:ext cx="910713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QA - Garantia de Qualidade</a:t>
          </a:r>
        </a:p>
      </dsp:txBody>
      <dsp:txXfrm>
        <a:off x="2850707" y="605799"/>
        <a:ext cx="910713" cy="425571"/>
      </dsp:txXfrm>
    </dsp:sp>
    <dsp:sp modelId="{D241673A-199B-418B-93D1-9ECE271EC7C9}">
      <dsp:nvSpPr>
        <dsp:cNvPr id="0" name=""/>
        <dsp:cNvSpPr/>
      </dsp:nvSpPr>
      <dsp:spPr>
        <a:xfrm>
          <a:off x="2880493" y="1210110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garantia de qualidade</a:t>
          </a:r>
        </a:p>
      </dsp:txBody>
      <dsp:txXfrm>
        <a:off x="2880493" y="1210110"/>
        <a:ext cx="851142" cy="425571"/>
      </dsp:txXfrm>
    </dsp:sp>
    <dsp:sp modelId="{21645053-3F4B-47EA-B556-5F6D638F4517}">
      <dsp:nvSpPr>
        <dsp:cNvPr id="0" name=""/>
        <dsp:cNvSpPr/>
      </dsp:nvSpPr>
      <dsp:spPr>
        <a:xfrm>
          <a:off x="2880493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Verificação de documentos</a:t>
          </a:r>
        </a:p>
      </dsp:txBody>
      <dsp:txXfrm>
        <a:off x="2880493" y="1814421"/>
        <a:ext cx="851142" cy="425571"/>
      </dsp:txXfrm>
    </dsp:sp>
    <dsp:sp modelId="{0CD25E49-327D-4024-9245-94B36C8B4FA6}">
      <dsp:nvSpPr>
        <dsp:cNvPr id="0" name=""/>
        <dsp:cNvSpPr/>
      </dsp:nvSpPr>
      <dsp:spPr>
        <a:xfrm>
          <a:off x="2825365" y="2418732"/>
          <a:ext cx="961399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Planejamento de testes</a:t>
          </a:r>
        </a:p>
      </dsp:txBody>
      <dsp:txXfrm>
        <a:off x="2825365" y="2418732"/>
        <a:ext cx="961399" cy="425571"/>
      </dsp:txXfrm>
    </dsp:sp>
    <dsp:sp modelId="{B0AE1D97-7686-4C77-97EB-738180761500}">
      <dsp:nvSpPr>
        <dsp:cNvPr id="0" name=""/>
        <dsp:cNvSpPr/>
      </dsp:nvSpPr>
      <dsp:spPr>
        <a:xfrm>
          <a:off x="2880493" y="3023044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Desenvolver cenários de testes</a:t>
          </a:r>
        </a:p>
      </dsp:txBody>
      <dsp:txXfrm>
        <a:off x="2880493" y="3023044"/>
        <a:ext cx="851142" cy="425571"/>
      </dsp:txXfrm>
    </dsp:sp>
    <dsp:sp modelId="{C1C0DA9E-5408-49D8-B62D-431D4759236F}">
      <dsp:nvSpPr>
        <dsp:cNvPr id="0" name=""/>
        <dsp:cNvSpPr/>
      </dsp:nvSpPr>
      <dsp:spPr>
        <a:xfrm>
          <a:off x="3093279" y="3526677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Testar os módulos e o sistema</a:t>
          </a:r>
        </a:p>
      </dsp:txBody>
      <dsp:txXfrm>
        <a:off x="3093279" y="3526677"/>
        <a:ext cx="851142" cy="425571"/>
      </dsp:txXfrm>
    </dsp:sp>
    <dsp:sp modelId="{793617CE-44BB-45D4-BECE-E3C087312CA8}">
      <dsp:nvSpPr>
        <dsp:cNvPr id="0" name=""/>
        <dsp:cNvSpPr/>
      </dsp:nvSpPr>
      <dsp:spPr>
        <a:xfrm>
          <a:off x="3940161" y="605799"/>
          <a:ext cx="1134334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DS - Desenvolvimento de Sistema</a:t>
          </a:r>
        </a:p>
      </dsp:txBody>
      <dsp:txXfrm>
        <a:off x="3940161" y="605799"/>
        <a:ext cx="1134334" cy="425571"/>
      </dsp:txXfrm>
    </dsp:sp>
    <dsp:sp modelId="{5130258A-711A-4DE4-AF7F-EC88AB153761}">
      <dsp:nvSpPr>
        <dsp:cNvPr id="0" name=""/>
        <dsp:cNvSpPr/>
      </dsp:nvSpPr>
      <dsp:spPr>
        <a:xfrm>
          <a:off x="4081757" y="1210110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Análise do sistema</a:t>
          </a:r>
        </a:p>
      </dsp:txBody>
      <dsp:txXfrm>
        <a:off x="4081757" y="1210110"/>
        <a:ext cx="851142" cy="425571"/>
      </dsp:txXfrm>
    </dsp:sp>
    <dsp:sp modelId="{DCDBD131-0240-4455-B663-043F3A39818C}">
      <dsp:nvSpPr>
        <dsp:cNvPr id="0" name=""/>
        <dsp:cNvSpPr/>
      </dsp:nvSpPr>
      <dsp:spPr>
        <a:xfrm>
          <a:off x="4081757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Engenharia de requisitos</a:t>
          </a:r>
        </a:p>
      </dsp:txBody>
      <dsp:txXfrm>
        <a:off x="4081757" y="1814421"/>
        <a:ext cx="851142" cy="425571"/>
      </dsp:txXfrm>
    </dsp:sp>
    <dsp:sp modelId="{E2618F09-9DE9-408F-AE3E-2151FBBE6220}">
      <dsp:nvSpPr>
        <dsp:cNvPr id="0" name=""/>
        <dsp:cNvSpPr/>
      </dsp:nvSpPr>
      <dsp:spPr>
        <a:xfrm>
          <a:off x="4081757" y="2418732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Projeto de Sistema</a:t>
          </a:r>
        </a:p>
      </dsp:txBody>
      <dsp:txXfrm>
        <a:off x="4081757" y="2418732"/>
        <a:ext cx="851142" cy="425571"/>
      </dsp:txXfrm>
    </dsp:sp>
    <dsp:sp modelId="{B93586C6-5446-4FD8-BF3D-CAE0A5992EE9}">
      <dsp:nvSpPr>
        <dsp:cNvPr id="0" name=""/>
        <dsp:cNvSpPr/>
      </dsp:nvSpPr>
      <dsp:spPr>
        <a:xfrm>
          <a:off x="4007082" y="3023044"/>
          <a:ext cx="100049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Implementação e testes de módulos</a:t>
          </a:r>
        </a:p>
      </dsp:txBody>
      <dsp:txXfrm>
        <a:off x="4007082" y="3023044"/>
        <a:ext cx="1000492" cy="425571"/>
      </dsp:txXfrm>
    </dsp:sp>
    <dsp:sp modelId="{64BB4CDA-1EA0-4EC8-8443-DFE7B94B3FDC}">
      <dsp:nvSpPr>
        <dsp:cNvPr id="0" name=""/>
        <dsp:cNvSpPr/>
      </dsp:nvSpPr>
      <dsp:spPr>
        <a:xfrm>
          <a:off x="4257205" y="3526737"/>
          <a:ext cx="102696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Integração e testes do sistema</a:t>
          </a:r>
        </a:p>
      </dsp:txBody>
      <dsp:txXfrm>
        <a:off x="4257205" y="3526737"/>
        <a:ext cx="1026962" cy="42557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D9D88D-1451-49F5-A0A9-E504ED2E6767}">
      <dsp:nvSpPr>
        <dsp:cNvPr id="0" name=""/>
        <dsp:cNvSpPr/>
      </dsp:nvSpPr>
      <dsp:spPr>
        <a:xfrm>
          <a:off x="1669097" y="553441"/>
          <a:ext cx="669340" cy="1977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04"/>
              </a:lnTo>
              <a:lnTo>
                <a:pt x="669340" y="81604"/>
              </a:lnTo>
              <a:lnTo>
                <a:pt x="669340" y="1977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35114-8D98-4786-9E6B-FA104DDE62CB}">
      <dsp:nvSpPr>
        <dsp:cNvPr id="0" name=""/>
        <dsp:cNvSpPr/>
      </dsp:nvSpPr>
      <dsp:spPr>
        <a:xfrm>
          <a:off x="999757" y="553441"/>
          <a:ext cx="669340" cy="197770"/>
        </a:xfrm>
        <a:custGeom>
          <a:avLst/>
          <a:gdLst/>
          <a:ahLst/>
          <a:cxnLst/>
          <a:rect l="0" t="0" r="0" b="0"/>
          <a:pathLst>
            <a:path>
              <a:moveTo>
                <a:pt x="669340" y="0"/>
              </a:moveTo>
              <a:lnTo>
                <a:pt x="669340" y="81604"/>
              </a:lnTo>
              <a:lnTo>
                <a:pt x="0" y="81604"/>
              </a:lnTo>
              <a:lnTo>
                <a:pt x="0" y="1977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981364" y="267"/>
          <a:ext cx="1375466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Configuração</a:t>
          </a:r>
        </a:p>
      </dsp:txBody>
      <dsp:txXfrm>
        <a:off x="981364" y="267"/>
        <a:ext cx="1375466" cy="553173"/>
      </dsp:txXfrm>
    </dsp:sp>
    <dsp:sp modelId="{C9186B26-72F2-4F1B-AA75-31B93CFEC200}">
      <dsp:nvSpPr>
        <dsp:cNvPr id="0" name=""/>
        <dsp:cNvSpPr/>
      </dsp:nvSpPr>
      <dsp:spPr>
        <a:xfrm>
          <a:off x="446583" y="751211"/>
          <a:ext cx="1106347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Desenvolvimento</a:t>
          </a:r>
        </a:p>
      </dsp:txBody>
      <dsp:txXfrm>
        <a:off x="446583" y="751211"/>
        <a:ext cx="1106347" cy="553173"/>
      </dsp:txXfrm>
    </dsp:sp>
    <dsp:sp modelId="{A2BDEF8C-054A-449C-9004-6175728544BA}">
      <dsp:nvSpPr>
        <dsp:cNvPr id="0" name=""/>
        <dsp:cNvSpPr/>
      </dsp:nvSpPr>
      <dsp:spPr>
        <a:xfrm>
          <a:off x="1785263" y="751211"/>
          <a:ext cx="1106347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Versão</a:t>
          </a:r>
        </a:p>
      </dsp:txBody>
      <dsp:txXfrm>
        <a:off x="1785263" y="751211"/>
        <a:ext cx="1106347" cy="55317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14656F0-4590-4793-80EB-37F2F7C2724E}">
      <dsp:nvSpPr>
        <dsp:cNvPr id="0" name=""/>
        <dsp:cNvSpPr/>
      </dsp:nvSpPr>
      <dsp:spPr>
        <a:xfrm>
          <a:off x="2153093" y="618359"/>
          <a:ext cx="773993" cy="343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653"/>
              </a:lnTo>
              <a:lnTo>
                <a:pt x="773993" y="171653"/>
              </a:lnTo>
              <a:lnTo>
                <a:pt x="773993" y="343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3DDC7-DCEC-41C7-8153-AD042B70D956}">
      <dsp:nvSpPr>
        <dsp:cNvPr id="0" name=""/>
        <dsp:cNvSpPr/>
      </dsp:nvSpPr>
      <dsp:spPr>
        <a:xfrm>
          <a:off x="1407651" y="618359"/>
          <a:ext cx="745441" cy="343306"/>
        </a:xfrm>
        <a:custGeom>
          <a:avLst/>
          <a:gdLst/>
          <a:ahLst/>
          <a:cxnLst/>
          <a:rect l="0" t="0" r="0" b="0"/>
          <a:pathLst>
            <a:path>
              <a:moveTo>
                <a:pt x="745441" y="0"/>
              </a:moveTo>
              <a:lnTo>
                <a:pt x="745441" y="171653"/>
              </a:lnTo>
              <a:lnTo>
                <a:pt x="0" y="171653"/>
              </a:lnTo>
              <a:lnTo>
                <a:pt x="0" y="343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1440894" y="219"/>
          <a:ext cx="1424396" cy="6181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Projeto</a:t>
          </a:r>
        </a:p>
      </dsp:txBody>
      <dsp:txXfrm>
        <a:off x="1440894" y="219"/>
        <a:ext cx="1424396" cy="618140"/>
      </dsp:txXfrm>
    </dsp:sp>
    <dsp:sp modelId="{EDBAC3ED-95A7-4733-BC1A-C0139E6A29CF}">
      <dsp:nvSpPr>
        <dsp:cNvPr id="0" name=""/>
        <dsp:cNvSpPr/>
      </dsp:nvSpPr>
      <dsp:spPr>
        <a:xfrm>
          <a:off x="805311" y="961666"/>
          <a:ext cx="1204680" cy="4735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Plano de Projeto</a:t>
          </a:r>
        </a:p>
      </dsp:txBody>
      <dsp:txXfrm>
        <a:off x="805311" y="961666"/>
        <a:ext cx="1204680" cy="473510"/>
      </dsp:txXfrm>
    </dsp:sp>
    <dsp:sp modelId="{0EA79E03-A96C-498A-A393-C02424B7592D}">
      <dsp:nvSpPr>
        <dsp:cNvPr id="0" name=""/>
        <dsp:cNvSpPr/>
      </dsp:nvSpPr>
      <dsp:spPr>
        <a:xfrm>
          <a:off x="2353298" y="961666"/>
          <a:ext cx="1147576" cy="4735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Coordenação</a:t>
          </a:r>
        </a:p>
      </dsp:txBody>
      <dsp:txXfrm>
        <a:off x="2353298" y="961666"/>
        <a:ext cx="1147576" cy="47351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935CC7-D297-4983-91C6-6BF64EDF0CA7}">
      <dsp:nvSpPr>
        <dsp:cNvPr id="0" name=""/>
        <dsp:cNvSpPr/>
      </dsp:nvSpPr>
      <dsp:spPr>
        <a:xfrm>
          <a:off x="2879591" y="917196"/>
          <a:ext cx="2386103" cy="207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529"/>
              </a:lnTo>
              <a:lnTo>
                <a:pt x="2386103" y="103529"/>
              </a:lnTo>
              <a:lnTo>
                <a:pt x="2386103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82C71-0FE2-4E90-9CD3-1278FE529697}">
      <dsp:nvSpPr>
        <dsp:cNvPr id="0" name=""/>
        <dsp:cNvSpPr/>
      </dsp:nvSpPr>
      <dsp:spPr>
        <a:xfrm>
          <a:off x="2879591" y="917196"/>
          <a:ext cx="1193051" cy="207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529"/>
              </a:lnTo>
              <a:lnTo>
                <a:pt x="1193051" y="103529"/>
              </a:lnTo>
              <a:lnTo>
                <a:pt x="1193051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7D9FA9-0EA0-4DB9-9C2D-392F0780D4AC}">
      <dsp:nvSpPr>
        <dsp:cNvPr id="0" name=""/>
        <dsp:cNvSpPr/>
      </dsp:nvSpPr>
      <dsp:spPr>
        <a:xfrm>
          <a:off x="2833872" y="917196"/>
          <a:ext cx="91440" cy="2070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C613B8-DA0C-4139-8C42-FA7B6C5C1773}">
      <dsp:nvSpPr>
        <dsp:cNvPr id="0" name=""/>
        <dsp:cNvSpPr/>
      </dsp:nvSpPr>
      <dsp:spPr>
        <a:xfrm>
          <a:off x="1686540" y="917196"/>
          <a:ext cx="1193051" cy="207058"/>
        </a:xfrm>
        <a:custGeom>
          <a:avLst/>
          <a:gdLst/>
          <a:ahLst/>
          <a:cxnLst/>
          <a:rect l="0" t="0" r="0" b="0"/>
          <a:pathLst>
            <a:path>
              <a:moveTo>
                <a:pt x="1193051" y="0"/>
              </a:moveTo>
              <a:lnTo>
                <a:pt x="1193051" y="103529"/>
              </a:lnTo>
              <a:lnTo>
                <a:pt x="0" y="103529"/>
              </a:lnTo>
              <a:lnTo>
                <a:pt x="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F278EC-FE67-4862-8C3B-F1F8C7E11731}">
      <dsp:nvSpPr>
        <dsp:cNvPr id="0" name=""/>
        <dsp:cNvSpPr/>
      </dsp:nvSpPr>
      <dsp:spPr>
        <a:xfrm>
          <a:off x="493488" y="917196"/>
          <a:ext cx="2386103" cy="207058"/>
        </a:xfrm>
        <a:custGeom>
          <a:avLst/>
          <a:gdLst/>
          <a:ahLst/>
          <a:cxnLst/>
          <a:rect l="0" t="0" r="0" b="0"/>
          <a:pathLst>
            <a:path>
              <a:moveTo>
                <a:pt x="2386103" y="0"/>
              </a:moveTo>
              <a:lnTo>
                <a:pt x="2386103" y="103529"/>
              </a:lnTo>
              <a:lnTo>
                <a:pt x="0" y="103529"/>
              </a:lnTo>
              <a:lnTo>
                <a:pt x="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266674" y="424199"/>
          <a:ext cx="1225835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Garantia da Qualidade</a:t>
          </a:r>
        </a:p>
      </dsp:txBody>
      <dsp:txXfrm>
        <a:off x="2266674" y="424199"/>
        <a:ext cx="1225835" cy="492996"/>
      </dsp:txXfrm>
    </dsp:sp>
    <dsp:sp modelId="{5A65A097-4B5B-4761-B069-38E06D3803D0}">
      <dsp:nvSpPr>
        <dsp:cNvPr id="0" name=""/>
        <dsp:cNvSpPr/>
      </dsp:nvSpPr>
      <dsp:spPr>
        <a:xfrm>
          <a:off x="492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Garantia</a:t>
          </a:r>
        </a:p>
      </dsp:txBody>
      <dsp:txXfrm>
        <a:off x="492" y="1124254"/>
        <a:ext cx="985993" cy="492996"/>
      </dsp:txXfrm>
    </dsp:sp>
    <dsp:sp modelId="{97096841-5BEB-4AB7-94D0-CD2EF823132B}">
      <dsp:nvSpPr>
        <dsp:cNvPr id="0" name=""/>
        <dsp:cNvSpPr/>
      </dsp:nvSpPr>
      <dsp:spPr>
        <a:xfrm>
          <a:off x="1193543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Verificação de Documentos</a:t>
          </a:r>
        </a:p>
      </dsp:txBody>
      <dsp:txXfrm>
        <a:off x="1193543" y="1124254"/>
        <a:ext cx="985993" cy="492996"/>
      </dsp:txXfrm>
    </dsp:sp>
    <dsp:sp modelId="{0FBFE139-780C-4BA6-A9B7-3F4BD97B92B5}">
      <dsp:nvSpPr>
        <dsp:cNvPr id="0" name=""/>
        <dsp:cNvSpPr/>
      </dsp:nvSpPr>
      <dsp:spPr>
        <a:xfrm>
          <a:off x="2386595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Planejamento de Testes</a:t>
          </a:r>
        </a:p>
      </dsp:txBody>
      <dsp:txXfrm>
        <a:off x="2386595" y="1124254"/>
        <a:ext cx="985993" cy="492996"/>
      </dsp:txXfrm>
    </dsp:sp>
    <dsp:sp modelId="{9787CCC7-CBB5-49BD-8523-A1546BE0DE9B}">
      <dsp:nvSpPr>
        <dsp:cNvPr id="0" name=""/>
        <dsp:cNvSpPr/>
      </dsp:nvSpPr>
      <dsp:spPr>
        <a:xfrm>
          <a:off x="3579647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Mapeamento de Cenários</a:t>
          </a:r>
        </a:p>
      </dsp:txBody>
      <dsp:txXfrm>
        <a:off x="3579647" y="1124254"/>
        <a:ext cx="985993" cy="492996"/>
      </dsp:txXfrm>
    </dsp:sp>
    <dsp:sp modelId="{D3165EA7-9C88-419B-A010-BD83C27204B6}">
      <dsp:nvSpPr>
        <dsp:cNvPr id="0" name=""/>
        <dsp:cNvSpPr/>
      </dsp:nvSpPr>
      <dsp:spPr>
        <a:xfrm>
          <a:off x="4772698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Testes</a:t>
          </a:r>
        </a:p>
      </dsp:txBody>
      <dsp:txXfrm>
        <a:off x="4772698" y="1124254"/>
        <a:ext cx="985993" cy="49299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88D25B-8808-48D7-A96A-3CA3A8072BD2}">
      <dsp:nvSpPr>
        <dsp:cNvPr id="0" name=""/>
        <dsp:cNvSpPr/>
      </dsp:nvSpPr>
      <dsp:spPr>
        <a:xfrm>
          <a:off x="4811073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5EEF4C-A42A-4CAD-96B0-4883F10DC9FB}">
      <dsp:nvSpPr>
        <dsp:cNvPr id="0" name=""/>
        <dsp:cNvSpPr/>
      </dsp:nvSpPr>
      <dsp:spPr>
        <a:xfrm>
          <a:off x="4811073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4EF1AF-B2E3-47E5-B4D1-BA6BC8D3AEB2}">
      <dsp:nvSpPr>
        <dsp:cNvPr id="0" name=""/>
        <dsp:cNvSpPr/>
      </dsp:nvSpPr>
      <dsp:spPr>
        <a:xfrm>
          <a:off x="2745889" y="481570"/>
          <a:ext cx="2366282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2366282" y="79038"/>
              </a:lnTo>
              <a:lnTo>
                <a:pt x="2366282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B7005D-5E59-4491-8FC3-5F62AE88F7D9}">
      <dsp:nvSpPr>
        <dsp:cNvPr id="0" name=""/>
        <dsp:cNvSpPr/>
      </dsp:nvSpPr>
      <dsp:spPr>
        <a:xfrm>
          <a:off x="3776493" y="1016019"/>
          <a:ext cx="133538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33538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604A13-451E-41AC-ACF6-3AC28F45B265}">
      <dsp:nvSpPr>
        <dsp:cNvPr id="0" name=""/>
        <dsp:cNvSpPr/>
      </dsp:nvSpPr>
      <dsp:spPr>
        <a:xfrm>
          <a:off x="3776493" y="1016019"/>
          <a:ext cx="133538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33538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EC3AD9-1E85-46B8-B4D7-29AB73F41E57}">
      <dsp:nvSpPr>
        <dsp:cNvPr id="0" name=""/>
        <dsp:cNvSpPr/>
      </dsp:nvSpPr>
      <dsp:spPr>
        <a:xfrm>
          <a:off x="2745889" y="481570"/>
          <a:ext cx="1386705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1386705" y="79038"/>
              </a:lnTo>
              <a:lnTo>
                <a:pt x="1386705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F416AD-74D3-49D6-884F-29251ED296C9}">
      <dsp:nvSpPr>
        <dsp:cNvPr id="0" name=""/>
        <dsp:cNvSpPr/>
      </dsp:nvSpPr>
      <dsp:spPr>
        <a:xfrm>
          <a:off x="2810971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E1B46B-D497-4BE2-8BF1-C5A88BEAE2A5}">
      <dsp:nvSpPr>
        <dsp:cNvPr id="0" name=""/>
        <dsp:cNvSpPr/>
      </dsp:nvSpPr>
      <dsp:spPr>
        <a:xfrm>
          <a:off x="2810971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499E3-5E97-48DA-90CE-0C9443D62730}">
      <dsp:nvSpPr>
        <dsp:cNvPr id="0" name=""/>
        <dsp:cNvSpPr/>
      </dsp:nvSpPr>
      <dsp:spPr>
        <a:xfrm>
          <a:off x="2745889" y="481570"/>
          <a:ext cx="366180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366180" y="79038"/>
              </a:lnTo>
              <a:lnTo>
                <a:pt x="36618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AF31D4-4115-4C11-845C-59FD7F455DEC}">
      <dsp:nvSpPr>
        <dsp:cNvPr id="0" name=""/>
        <dsp:cNvSpPr/>
      </dsp:nvSpPr>
      <dsp:spPr>
        <a:xfrm>
          <a:off x="1900151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90C5B8-F9CC-491F-A7CF-24EA01996D1E}">
      <dsp:nvSpPr>
        <dsp:cNvPr id="0" name=""/>
        <dsp:cNvSpPr/>
      </dsp:nvSpPr>
      <dsp:spPr>
        <a:xfrm>
          <a:off x="2201249" y="481570"/>
          <a:ext cx="544640" cy="158076"/>
        </a:xfrm>
        <a:custGeom>
          <a:avLst/>
          <a:gdLst/>
          <a:ahLst/>
          <a:cxnLst/>
          <a:rect l="0" t="0" r="0" b="0"/>
          <a:pathLst>
            <a:path>
              <a:moveTo>
                <a:pt x="544640" y="0"/>
              </a:moveTo>
              <a:lnTo>
                <a:pt x="544640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F5B201-3726-48F8-8E74-586117F26CDB}">
      <dsp:nvSpPr>
        <dsp:cNvPr id="0" name=""/>
        <dsp:cNvSpPr/>
      </dsp:nvSpPr>
      <dsp:spPr>
        <a:xfrm>
          <a:off x="989330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3DDC7-DCEC-41C7-8153-AD042B70D956}">
      <dsp:nvSpPr>
        <dsp:cNvPr id="0" name=""/>
        <dsp:cNvSpPr/>
      </dsp:nvSpPr>
      <dsp:spPr>
        <a:xfrm>
          <a:off x="989330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B9DBCA-D1A7-4656-B647-953CE3936849}">
      <dsp:nvSpPr>
        <dsp:cNvPr id="0" name=""/>
        <dsp:cNvSpPr/>
      </dsp:nvSpPr>
      <dsp:spPr>
        <a:xfrm>
          <a:off x="1290428" y="481570"/>
          <a:ext cx="1455461" cy="158076"/>
        </a:xfrm>
        <a:custGeom>
          <a:avLst/>
          <a:gdLst/>
          <a:ahLst/>
          <a:cxnLst/>
          <a:rect l="0" t="0" r="0" b="0"/>
          <a:pathLst>
            <a:path>
              <a:moveTo>
                <a:pt x="1455461" y="0"/>
              </a:moveTo>
              <a:lnTo>
                <a:pt x="1455461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35114-8D98-4786-9E6B-FA104DDE62CB}">
      <dsp:nvSpPr>
        <dsp:cNvPr id="0" name=""/>
        <dsp:cNvSpPr/>
      </dsp:nvSpPr>
      <dsp:spPr>
        <a:xfrm>
          <a:off x="379607" y="481570"/>
          <a:ext cx="2366282" cy="158076"/>
        </a:xfrm>
        <a:custGeom>
          <a:avLst/>
          <a:gdLst/>
          <a:ahLst/>
          <a:cxnLst/>
          <a:rect l="0" t="0" r="0" b="0"/>
          <a:pathLst>
            <a:path>
              <a:moveTo>
                <a:pt x="2366282" y="0"/>
              </a:moveTo>
              <a:lnTo>
                <a:pt x="2366282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277964" y="105198"/>
          <a:ext cx="935849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Desenvolvimento do Sistema</a:t>
          </a:r>
        </a:p>
      </dsp:txBody>
      <dsp:txXfrm>
        <a:off x="2277964" y="105198"/>
        <a:ext cx="935849" cy="376372"/>
      </dsp:txXfrm>
    </dsp:sp>
    <dsp:sp modelId="{C9186B26-72F2-4F1B-AA75-31B93CFEC200}">
      <dsp:nvSpPr>
        <dsp:cNvPr id="0" name=""/>
        <dsp:cNvSpPr/>
      </dsp:nvSpPr>
      <dsp:spPr>
        <a:xfrm>
          <a:off x="3235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Entendimento do Problema</a:t>
          </a:r>
        </a:p>
      </dsp:txBody>
      <dsp:txXfrm>
        <a:off x="3235" y="639647"/>
        <a:ext cx="752744" cy="376372"/>
      </dsp:txXfrm>
    </dsp:sp>
    <dsp:sp modelId="{291416BF-D247-4F49-86BC-85CDB7385063}">
      <dsp:nvSpPr>
        <dsp:cNvPr id="0" name=""/>
        <dsp:cNvSpPr/>
      </dsp:nvSpPr>
      <dsp:spPr>
        <a:xfrm>
          <a:off x="914056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Eng. de Requisitos</a:t>
          </a:r>
        </a:p>
      </dsp:txBody>
      <dsp:txXfrm>
        <a:off x="914056" y="639647"/>
        <a:ext cx="752744" cy="376372"/>
      </dsp:txXfrm>
    </dsp:sp>
    <dsp:sp modelId="{EDBAC3ED-95A7-4733-BC1A-C0139E6A29CF}">
      <dsp:nvSpPr>
        <dsp:cNvPr id="0" name=""/>
        <dsp:cNvSpPr/>
      </dsp:nvSpPr>
      <dsp:spPr>
        <a:xfrm>
          <a:off x="1102242" y="1174095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Análise de Requisitos</a:t>
          </a:r>
        </a:p>
      </dsp:txBody>
      <dsp:txXfrm>
        <a:off x="1102242" y="1174095"/>
        <a:ext cx="752744" cy="376372"/>
      </dsp:txXfrm>
    </dsp:sp>
    <dsp:sp modelId="{A2815B6E-D326-43B0-A571-334321A341C6}">
      <dsp:nvSpPr>
        <dsp:cNvPr id="0" name=""/>
        <dsp:cNvSpPr/>
      </dsp:nvSpPr>
      <dsp:spPr>
        <a:xfrm>
          <a:off x="1102242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Especificação de Requisitos</a:t>
          </a:r>
        </a:p>
      </dsp:txBody>
      <dsp:txXfrm>
        <a:off x="1102242" y="1708544"/>
        <a:ext cx="752744" cy="376372"/>
      </dsp:txXfrm>
    </dsp:sp>
    <dsp:sp modelId="{CF5A844E-108F-49E9-865F-D1485D68B26C}">
      <dsp:nvSpPr>
        <dsp:cNvPr id="0" name=""/>
        <dsp:cNvSpPr/>
      </dsp:nvSpPr>
      <dsp:spPr>
        <a:xfrm>
          <a:off x="1824876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Análise de Sistema</a:t>
          </a:r>
        </a:p>
      </dsp:txBody>
      <dsp:txXfrm>
        <a:off x="1824876" y="639647"/>
        <a:ext cx="752744" cy="376372"/>
      </dsp:txXfrm>
    </dsp:sp>
    <dsp:sp modelId="{55272A44-BB5A-460F-B8C8-A77EADDCE3B7}">
      <dsp:nvSpPr>
        <dsp:cNvPr id="0" name=""/>
        <dsp:cNvSpPr/>
      </dsp:nvSpPr>
      <dsp:spPr>
        <a:xfrm>
          <a:off x="2013062" y="1174095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Especificação do Sistema</a:t>
          </a:r>
        </a:p>
      </dsp:txBody>
      <dsp:txXfrm>
        <a:off x="2013062" y="1174095"/>
        <a:ext cx="752744" cy="376372"/>
      </dsp:txXfrm>
    </dsp:sp>
    <dsp:sp modelId="{EE6EAC87-6FE9-4A55-ADFF-94ED1D7E1F9B}">
      <dsp:nvSpPr>
        <dsp:cNvPr id="0" name=""/>
        <dsp:cNvSpPr/>
      </dsp:nvSpPr>
      <dsp:spPr>
        <a:xfrm>
          <a:off x="2735697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Projeto do sistema</a:t>
          </a:r>
        </a:p>
      </dsp:txBody>
      <dsp:txXfrm>
        <a:off x="2735697" y="639647"/>
        <a:ext cx="752744" cy="376372"/>
      </dsp:txXfrm>
    </dsp:sp>
    <dsp:sp modelId="{A1685A6C-B992-429A-B432-A9DDF9AB3182}">
      <dsp:nvSpPr>
        <dsp:cNvPr id="0" name=""/>
        <dsp:cNvSpPr/>
      </dsp:nvSpPr>
      <dsp:spPr>
        <a:xfrm>
          <a:off x="2923883" y="1174095"/>
          <a:ext cx="818150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Arquitetura do Sistema</a:t>
          </a:r>
        </a:p>
      </dsp:txBody>
      <dsp:txXfrm>
        <a:off x="2923883" y="1174095"/>
        <a:ext cx="818150" cy="376372"/>
      </dsp:txXfrm>
    </dsp:sp>
    <dsp:sp modelId="{6C2B3E35-D286-4F99-9AA4-FB98A2FC731B}">
      <dsp:nvSpPr>
        <dsp:cNvPr id="0" name=""/>
        <dsp:cNvSpPr/>
      </dsp:nvSpPr>
      <dsp:spPr>
        <a:xfrm>
          <a:off x="2923883" y="1708544"/>
          <a:ext cx="828071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Planejamento para Integração</a:t>
          </a:r>
        </a:p>
      </dsp:txBody>
      <dsp:txXfrm>
        <a:off x="2923883" y="1708544"/>
        <a:ext cx="828071" cy="376372"/>
      </dsp:txXfrm>
    </dsp:sp>
    <dsp:sp modelId="{09D3FD01-1932-433E-8145-6138D9C96A2B}">
      <dsp:nvSpPr>
        <dsp:cNvPr id="0" name=""/>
        <dsp:cNvSpPr/>
      </dsp:nvSpPr>
      <dsp:spPr>
        <a:xfrm>
          <a:off x="3687467" y="639647"/>
          <a:ext cx="890255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Implementação</a:t>
          </a:r>
        </a:p>
      </dsp:txBody>
      <dsp:txXfrm>
        <a:off x="3687467" y="639647"/>
        <a:ext cx="890255" cy="376372"/>
      </dsp:txXfrm>
    </dsp:sp>
    <dsp:sp modelId="{884185A0-D851-4E8A-ABE0-7622E9F2C032}">
      <dsp:nvSpPr>
        <dsp:cNvPr id="0" name=""/>
        <dsp:cNvSpPr/>
      </dsp:nvSpPr>
      <dsp:spPr>
        <a:xfrm>
          <a:off x="3910031" y="1174095"/>
          <a:ext cx="817736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Codificação dos Módulos</a:t>
          </a:r>
        </a:p>
      </dsp:txBody>
      <dsp:txXfrm>
        <a:off x="3910031" y="1174095"/>
        <a:ext cx="817736" cy="376372"/>
      </dsp:txXfrm>
    </dsp:sp>
    <dsp:sp modelId="{FAD712BB-7D82-4FA2-8CBC-E209D3B81303}">
      <dsp:nvSpPr>
        <dsp:cNvPr id="0" name=""/>
        <dsp:cNvSpPr/>
      </dsp:nvSpPr>
      <dsp:spPr>
        <a:xfrm>
          <a:off x="3910031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Teste dos Módulos</a:t>
          </a:r>
        </a:p>
      </dsp:txBody>
      <dsp:txXfrm>
        <a:off x="3910031" y="1708544"/>
        <a:ext cx="752744" cy="376372"/>
      </dsp:txXfrm>
    </dsp:sp>
    <dsp:sp modelId="{3FEF6B4D-8FE0-4368-A788-AE7E7C5DD708}">
      <dsp:nvSpPr>
        <dsp:cNvPr id="0" name=""/>
        <dsp:cNvSpPr/>
      </dsp:nvSpPr>
      <dsp:spPr>
        <a:xfrm>
          <a:off x="4735799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Integração e Teste do Sistema</a:t>
          </a:r>
        </a:p>
      </dsp:txBody>
      <dsp:txXfrm>
        <a:off x="4735799" y="639647"/>
        <a:ext cx="752744" cy="376372"/>
      </dsp:txXfrm>
    </dsp:sp>
    <dsp:sp modelId="{B6E16F30-79BF-4169-B7C1-960F42E2588D}">
      <dsp:nvSpPr>
        <dsp:cNvPr id="0" name=""/>
        <dsp:cNvSpPr/>
      </dsp:nvSpPr>
      <dsp:spPr>
        <a:xfrm>
          <a:off x="4923985" y="1174095"/>
          <a:ext cx="815718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Intergração dos Módulos</a:t>
          </a:r>
        </a:p>
      </dsp:txBody>
      <dsp:txXfrm>
        <a:off x="4923985" y="1174095"/>
        <a:ext cx="815718" cy="376372"/>
      </dsp:txXfrm>
    </dsp:sp>
    <dsp:sp modelId="{ADA28F74-B6AA-4CE7-A92E-28C7EEBA9BED}">
      <dsp:nvSpPr>
        <dsp:cNvPr id="0" name=""/>
        <dsp:cNvSpPr/>
      </dsp:nvSpPr>
      <dsp:spPr>
        <a:xfrm>
          <a:off x="4923985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Teste do Sistema</a:t>
          </a:r>
        </a:p>
      </dsp:txBody>
      <dsp:txXfrm>
        <a:off x="4923985" y="1708544"/>
        <a:ext cx="752744" cy="3763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project-plan</Template>
  <TotalTime>683</TotalTime>
  <Pages>7</Pages>
  <Words>824</Words>
  <Characters>4453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Project Plan</vt:lpstr>
      <vt:lpstr>Project Plan</vt:lpstr>
    </vt:vector>
  </TitlesOfParts>
  <Company>IAS Universität Stuttgart</Company>
  <LinksUpToDate>false</LinksUpToDate>
  <CharactersWithSpaces>5267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Software Engineering Lab</dc:subject>
  <dc:creator>Group 1</dc:creator>
  <cp:lastModifiedBy>Luciana Rolim</cp:lastModifiedBy>
  <cp:revision>73</cp:revision>
  <cp:lastPrinted>2001-05-09T19:56:00Z</cp:lastPrinted>
  <dcterms:created xsi:type="dcterms:W3CDTF">2016-12-02T02:34:00Z</dcterms:created>
  <dcterms:modified xsi:type="dcterms:W3CDTF">2017-01-26T14:12:00Z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eginn">
    <vt:lpwstr>30.04.2001</vt:lpwstr>
  </property>
  <property fmtid="{D5CDD505-2E9C-101B-9397-08002B2CF9AE}" pid="3" name="Ende">
    <vt:lpwstr>19.07.2001</vt:lpwstr>
  </property>
  <property fmtid="{D5CDD505-2E9C-101B-9397-08002B2CF9AE}" pid="4" name="Version">
    <vt:lpwstr>1.0</vt:lpwstr>
  </property>
  <property fmtid="{D5CDD505-2E9C-101B-9397-08002B2CF9AE}" pid="5" name="Status">
    <vt:lpwstr>submitted</vt:lpwstr>
  </property>
  <property fmtid="{D5CDD505-2E9C-101B-9397-08002B2CF9AE}" pid="6" name="Aenderungen">
    <vt:lpwstr> </vt:lpwstr>
  </property>
  <property fmtid="{D5CDD505-2E9C-101B-9397-08002B2CF9AE}" pid="7" name="QS">
    <vt:lpwstr>&lt;Xx&gt;</vt:lpwstr>
  </property>
  <property fmtid="{D5CDD505-2E9C-101B-9397-08002B2CF9AE}" pid="8" name="Dateiname">
    <vt:lpwstr>project-plan</vt:lpwstr>
  </property>
  <property fmtid="{D5CDD505-2E9C-101B-9397-08002B2CF9AE}" pid="9" name="Projektart">
    <vt:lpwstr>Model for Software Development</vt:lpwstr>
  </property>
  <property fmtid="{D5CDD505-2E9C-101B-9397-08002B2CF9AE}" pid="10" name="PM">
    <vt:lpwstr>&lt;PM&gt;</vt:lpwstr>
  </property>
  <property fmtid="{D5CDD505-2E9C-101B-9397-08002B2CF9AE}" pid="11" name="KM">
    <vt:lpwstr>&lt;CM&gt;</vt:lpwstr>
  </property>
  <property fmtid="{D5CDD505-2E9C-101B-9397-08002B2CF9AE}" pid="12" name="Submodell">
    <vt:lpwstr>leer</vt:lpwstr>
  </property>
  <property fmtid="{D5CDD505-2E9C-101B-9397-08002B2CF9AE}" pid="13" name="Betreuer">
    <vt:lpwstr>Bitsch</vt:lpwstr>
  </property>
  <property fmtid="{D5CDD505-2E9C-101B-9397-08002B2CF9AE}" pid="14" name="Mitbetreuer">
    <vt:lpwstr>Lucena</vt:lpwstr>
  </property>
  <property fmtid="{D5CDD505-2E9C-101B-9397-08002B2CF9AE}" pid="15" name="Art">
    <vt:lpwstr>Lab Course</vt:lpwstr>
  </property>
  <property fmtid="{D5CDD505-2E9C-101B-9397-08002B2CF9AE}" pid="16" name="Bearbeiter">
    <vt:lpwstr>Group 1</vt:lpwstr>
  </property>
  <property fmtid="{D5CDD505-2E9C-101B-9397-08002B2CF9AE}" pid="17" name="BearbeiterVorname">
    <vt:lpwstr>Group 1</vt:lpwstr>
  </property>
  <property fmtid="{D5CDD505-2E9C-101B-9397-08002B2CF9AE}" pid="18" name="BearbeiterNachname">
    <vt:lpwstr>Group 1</vt:lpwstr>
  </property>
  <property fmtid="{D5CDD505-2E9C-101B-9397-08002B2CF9AE}" pid="19" name="MitbetreuerKürzel">
    <vt:lpwstr>&lt;Yy&gt;</vt:lpwstr>
  </property>
  <property fmtid="{D5CDD505-2E9C-101B-9397-08002B2CF9AE}" pid="20" name="BetreuerKürzel">
    <vt:lpwstr>&lt;Xx&gt;</vt:lpwstr>
  </property>
  <property fmtid="{D5CDD505-2E9C-101B-9397-08002B2CF9AE}" pid="21" name="ArtDerArbeit">
    <vt:lpwstr>&lt;Type of Thesis&gt;</vt:lpwstr>
  </property>
  <property fmtid="{D5CDD505-2E9C-101B-9397-08002B2CF9AE}" pid="22" name="ArbeitNr">
    <vt:i4>0</vt:i4>
  </property>
  <property fmtid="{D5CDD505-2E9C-101B-9397-08002B2CF9AE}" pid="23" name="Thema">
    <vt:lpwstr>Software Engineering Lab</vt:lpwstr>
  </property>
  <property fmtid="{D5CDD505-2E9C-101B-9397-08002B2CF9AE}" pid="24" name="Backup1">
    <vt:lpwstr/>
  </property>
  <property fmtid="{D5CDD505-2E9C-101B-9397-08002B2CF9AE}" pid="25" name="Backup2">
    <vt:lpwstr>leer</vt:lpwstr>
  </property>
  <property fmtid="{D5CDD505-2E9C-101B-9397-08002B2CF9AE}" pid="26" name="Backup3">
    <vt:lpwstr>leer</vt:lpwstr>
  </property>
  <property fmtid="{D5CDD505-2E9C-101B-9397-08002B2CF9AE}" pid="27" name="FullFileName">
    <vt:lpwstr>Dokument1</vt:lpwstr>
  </property>
</Properties>
</file>